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21"/>
      </w:tblGrid>
      <w:tr w:rsidR="003D1F2D" w14:paraId="49EB30B8" w14:textId="77777777" w:rsidTr="003D1F2D">
        <w:trPr>
          <w:cantSplit/>
          <w:trHeight w:val="320"/>
        </w:trPr>
        <w:tc>
          <w:tcPr>
            <w:tcW w:w="2093" w:type="dxa"/>
            <w:shd w:val="clear" w:color="auto" w:fill="E0E0E0"/>
          </w:tcPr>
          <w:p w14:paraId="1A11B111" w14:textId="77777777" w:rsidR="003D1F2D" w:rsidRPr="0062728A" w:rsidRDefault="003D1F2D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Topic</w:t>
            </w:r>
            <w:r w:rsidRPr="0062728A">
              <w:rPr>
                <w:rFonts w:ascii="Verdana" w:hAnsi="Verdana"/>
                <w:b/>
                <w:sz w:val="18"/>
                <w:szCs w:val="18"/>
              </w:rPr>
              <w:t>:</w:t>
            </w:r>
          </w:p>
        </w:tc>
        <w:tc>
          <w:tcPr>
            <w:tcW w:w="8221" w:type="dxa"/>
          </w:tcPr>
          <w:p w14:paraId="33C28EC0" w14:textId="00174958" w:rsidR="003D1F2D" w:rsidRPr="0062728A" w:rsidRDefault="00885F94" w:rsidP="0062728A">
            <w:pPr>
              <w:spacing w:before="80" w:after="8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Adobe license management</w:t>
            </w:r>
          </w:p>
        </w:tc>
      </w:tr>
    </w:tbl>
    <w:p w14:paraId="5EB8DBEF" w14:textId="77777777" w:rsidR="00004353" w:rsidRPr="0062728A" w:rsidRDefault="00004353" w:rsidP="0062728A"/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21"/>
      </w:tblGrid>
      <w:tr w:rsidR="00004353" w14:paraId="13742112" w14:textId="77777777" w:rsidTr="00543AE7">
        <w:trPr>
          <w:trHeight w:val="422"/>
        </w:trPr>
        <w:tc>
          <w:tcPr>
            <w:tcW w:w="2093" w:type="dxa"/>
            <w:shd w:val="clear" w:color="auto" w:fill="E0E0E0"/>
          </w:tcPr>
          <w:p w14:paraId="74DA3889" w14:textId="77777777" w:rsidR="00004353" w:rsidRPr="0062728A" w:rsidRDefault="00004353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Description:</w:t>
            </w:r>
          </w:p>
        </w:tc>
        <w:tc>
          <w:tcPr>
            <w:tcW w:w="8221" w:type="dxa"/>
            <w:vAlign w:val="center"/>
          </w:tcPr>
          <w:p w14:paraId="72B7E25E" w14:textId="7EAB51DA" w:rsidR="00AA5623" w:rsidRPr="0062728A" w:rsidRDefault="00885F94" w:rsidP="0062728A">
            <w:pPr>
              <w:spacing w:before="80" w:after="8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Creating a script that </w:t>
            </w:r>
            <w:r w:rsidR="00FE66A1">
              <w:rPr>
                <w:rFonts w:ascii="Verdana" w:hAnsi="Verdana"/>
                <w:sz w:val="18"/>
                <w:szCs w:val="18"/>
              </w:rPr>
              <w:t>assists</w:t>
            </w:r>
            <w:r w:rsidR="00ED1B35">
              <w:rPr>
                <w:rFonts w:ascii="Verdana" w:hAnsi="Verdana"/>
                <w:sz w:val="18"/>
                <w:szCs w:val="18"/>
              </w:rPr>
              <w:t xml:space="preserve"> in auditing </w:t>
            </w:r>
            <w:r w:rsidR="00FE66A1">
              <w:rPr>
                <w:rFonts w:ascii="Verdana" w:hAnsi="Verdana"/>
                <w:sz w:val="18"/>
                <w:szCs w:val="18"/>
              </w:rPr>
              <w:t>Adobe</w:t>
            </w:r>
            <w:r w:rsidR="00ED1B35">
              <w:rPr>
                <w:rFonts w:ascii="Verdana" w:hAnsi="Verdana"/>
                <w:sz w:val="18"/>
                <w:szCs w:val="18"/>
              </w:rPr>
              <w:t xml:space="preserve"> for terminated users</w:t>
            </w:r>
          </w:p>
        </w:tc>
      </w:tr>
    </w:tbl>
    <w:p w14:paraId="692558D3" w14:textId="77777777" w:rsidR="00004353" w:rsidRPr="00FE03AE" w:rsidRDefault="008042E6" w:rsidP="00777272">
      <w:pPr>
        <w:pStyle w:val="StyleHeading2VerdanaNotItalic"/>
      </w:pPr>
      <w:r>
        <w:t>Document Control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2"/>
        <w:gridCol w:w="1181"/>
        <w:gridCol w:w="6710"/>
        <w:gridCol w:w="1701"/>
      </w:tblGrid>
      <w:tr w:rsidR="008042E6" w14:paraId="04140470" w14:textId="77777777" w:rsidTr="00543AE7">
        <w:trPr>
          <w:cantSplit/>
          <w:trHeight w:val="320"/>
        </w:trPr>
        <w:tc>
          <w:tcPr>
            <w:tcW w:w="722" w:type="dxa"/>
            <w:shd w:val="clear" w:color="auto" w:fill="E0E0E0"/>
            <w:vAlign w:val="center"/>
          </w:tcPr>
          <w:p w14:paraId="58CD73B6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Rev</w:t>
            </w:r>
          </w:p>
        </w:tc>
        <w:tc>
          <w:tcPr>
            <w:tcW w:w="1181" w:type="dxa"/>
            <w:shd w:val="clear" w:color="auto" w:fill="E0E0E0"/>
            <w:vAlign w:val="center"/>
          </w:tcPr>
          <w:p w14:paraId="5CDCFDE2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Date</w:t>
            </w:r>
          </w:p>
        </w:tc>
        <w:tc>
          <w:tcPr>
            <w:tcW w:w="6710" w:type="dxa"/>
            <w:shd w:val="clear" w:color="auto" w:fill="E0E0E0"/>
            <w:vAlign w:val="center"/>
          </w:tcPr>
          <w:p w14:paraId="2504AF1B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Changes Made</w:t>
            </w:r>
          </w:p>
        </w:tc>
        <w:tc>
          <w:tcPr>
            <w:tcW w:w="1701" w:type="dxa"/>
            <w:shd w:val="clear" w:color="auto" w:fill="E0E0E0"/>
          </w:tcPr>
          <w:p w14:paraId="3FBE56C8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By (User)</w:t>
            </w:r>
          </w:p>
        </w:tc>
      </w:tr>
      <w:tr w:rsidR="008042E6" w14:paraId="4D0E6AA4" w14:textId="77777777" w:rsidTr="00543AE7">
        <w:trPr>
          <w:cantSplit/>
          <w:trHeight w:val="320"/>
        </w:trPr>
        <w:tc>
          <w:tcPr>
            <w:tcW w:w="722" w:type="dxa"/>
            <w:vAlign w:val="center"/>
          </w:tcPr>
          <w:p w14:paraId="0EFADEA2" w14:textId="4AAF71E0" w:rsidR="008042E6" w:rsidRPr="00FE03AE" w:rsidRDefault="00B132C1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  <w:r w:rsidR="008042E6">
              <w:rPr>
                <w:rFonts w:ascii="Verdana" w:hAnsi="Verdana"/>
                <w:sz w:val="18"/>
                <w:szCs w:val="18"/>
              </w:rPr>
              <w:t>.0</w:t>
            </w:r>
          </w:p>
        </w:tc>
        <w:tc>
          <w:tcPr>
            <w:tcW w:w="1181" w:type="dxa"/>
            <w:vAlign w:val="center"/>
          </w:tcPr>
          <w:p w14:paraId="493BAB31" w14:textId="742B829D" w:rsidR="008042E6" w:rsidRPr="00FE03AE" w:rsidRDefault="00885F94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9/01/2023</w:t>
            </w:r>
          </w:p>
        </w:tc>
        <w:tc>
          <w:tcPr>
            <w:tcW w:w="6710" w:type="dxa"/>
            <w:vAlign w:val="center"/>
          </w:tcPr>
          <w:p w14:paraId="11235570" w14:textId="071C9C7B" w:rsidR="008042E6" w:rsidRPr="00FE03AE" w:rsidRDefault="00885F94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Document creation</w:t>
            </w:r>
          </w:p>
        </w:tc>
        <w:tc>
          <w:tcPr>
            <w:tcW w:w="1701" w:type="dxa"/>
          </w:tcPr>
          <w:p w14:paraId="13916CFA" w14:textId="2E6D3A44" w:rsidR="008042E6" w:rsidRPr="00FE03AE" w:rsidRDefault="00885F94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Mathew </w:t>
            </w:r>
            <w:r w:rsidR="00C62F76">
              <w:rPr>
                <w:rFonts w:ascii="Verdana" w:hAnsi="Verdana"/>
                <w:sz w:val="18"/>
                <w:szCs w:val="18"/>
              </w:rPr>
              <w:t>Gallehawk</w:t>
            </w:r>
          </w:p>
        </w:tc>
      </w:tr>
    </w:tbl>
    <w:p w14:paraId="3D1DFBC8" w14:textId="77777777" w:rsidR="00442D98" w:rsidRDefault="00442D98">
      <w:pPr>
        <w:pStyle w:val="Heading2"/>
        <w:sectPr w:rsidR="00442D98" w:rsidSect="00543AE7">
          <w:headerReference w:type="default" r:id="rId10"/>
          <w:footerReference w:type="default" r:id="rId11"/>
          <w:pgSz w:w="11909" w:h="16834" w:code="9"/>
          <w:pgMar w:top="1418" w:right="907" w:bottom="1134" w:left="907" w:header="720" w:footer="54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4BC1E9D" w14:textId="323BA248" w:rsidR="005D1FE2" w:rsidRDefault="005D1FE2" w:rsidP="005D1FE2">
      <w:pPr>
        <w:pStyle w:val="Heading1"/>
      </w:pPr>
      <w:r>
        <w:t>Pain Point</w:t>
      </w:r>
    </w:p>
    <w:p w14:paraId="34CD6951" w14:textId="236EF685" w:rsidR="005D1FE2" w:rsidRPr="005D1FE2" w:rsidRDefault="00FF266C" w:rsidP="005D1FE2">
      <w:r>
        <w:t xml:space="preserve">Adobe Admin portal is not and </w:t>
      </w:r>
      <w:proofErr w:type="spellStart"/>
      <w:r>
        <w:t>can not</w:t>
      </w:r>
      <w:proofErr w:type="spellEnd"/>
      <w:r>
        <w:t xml:space="preserve"> be integrated with AD-UC or A</w:t>
      </w:r>
      <w:r w:rsidR="00811371">
        <w:t xml:space="preserve">zure. The effect of </w:t>
      </w:r>
      <w:r w:rsidR="00FE66A1">
        <w:t>this</w:t>
      </w:r>
      <w:r w:rsidR="00811371">
        <w:t xml:space="preserve"> is that </w:t>
      </w:r>
      <w:r w:rsidR="00FE66A1">
        <w:t>users'</w:t>
      </w:r>
      <w:r w:rsidR="00811371">
        <w:t xml:space="preserve"> </w:t>
      </w:r>
      <w:r w:rsidR="00516B27">
        <w:t xml:space="preserve">licenses are not automatically removed when </w:t>
      </w:r>
      <w:proofErr w:type="gramStart"/>
      <w:r w:rsidR="00516B27">
        <w:t>end-dated</w:t>
      </w:r>
      <w:proofErr w:type="gramEnd"/>
      <w:r w:rsidR="00516B27">
        <w:t xml:space="preserve">. Monthly </w:t>
      </w:r>
      <w:r w:rsidR="00736A31">
        <w:t xml:space="preserve">audits are how we address this however they are painful as there </w:t>
      </w:r>
      <w:proofErr w:type="gramStart"/>
      <w:r w:rsidR="00736A31">
        <w:t>are</w:t>
      </w:r>
      <w:proofErr w:type="gramEnd"/>
      <w:r w:rsidR="00736A31">
        <w:t xml:space="preserve"> 100+ accounts and each one gets searched in AD </w:t>
      </w:r>
      <w:r w:rsidR="00FE66A1">
        <w:t>individually</w:t>
      </w:r>
      <w:r w:rsidR="00FF4CED">
        <w:t>.</w:t>
      </w:r>
      <w:r w:rsidR="00736A31">
        <w:t xml:space="preserve"> </w:t>
      </w:r>
    </w:p>
    <w:p w14:paraId="0233ECFC" w14:textId="7D72B9FA" w:rsidR="005D1FE2" w:rsidRDefault="005D1FE2" w:rsidP="005D1FE2">
      <w:pPr>
        <w:pStyle w:val="Heading1"/>
      </w:pPr>
      <w:r>
        <w:t>Stake Holders</w:t>
      </w:r>
    </w:p>
    <w:p w14:paraId="35559518" w14:textId="1840E28C" w:rsidR="00FF4CED" w:rsidRDefault="00FF4CED" w:rsidP="00FF4CED">
      <w:r>
        <w:t xml:space="preserve">Service Desk </w:t>
      </w:r>
      <w:r w:rsidR="00FE66A1">
        <w:t>manages</w:t>
      </w:r>
      <w:r>
        <w:t xml:space="preserve"> this responsibility.</w:t>
      </w:r>
    </w:p>
    <w:p w14:paraId="7DF81AEC" w14:textId="39CDA899" w:rsidR="005D1FE2" w:rsidRDefault="005D1FE2" w:rsidP="005D1FE2">
      <w:pPr>
        <w:pStyle w:val="Heading1"/>
      </w:pPr>
      <w:r>
        <w:t>Proposed Solution</w:t>
      </w:r>
    </w:p>
    <w:p w14:paraId="21C9D604" w14:textId="6F59DA53" w:rsidR="00FF4CED" w:rsidRDefault="00FF4CED" w:rsidP="00FF4CED">
      <w:r>
        <w:t xml:space="preserve">Adobe admin portal allows for the export of a </w:t>
      </w:r>
      <w:r w:rsidR="00FE66A1">
        <w:t>CSV</w:t>
      </w:r>
      <w:r>
        <w:t xml:space="preserve"> file, it would be possible to </w:t>
      </w:r>
      <w:r w:rsidR="00AD4B42">
        <w:t xml:space="preserve">create a </w:t>
      </w:r>
      <w:r w:rsidR="00B86182">
        <w:t>P</w:t>
      </w:r>
      <w:r w:rsidR="00AD4B42">
        <w:t>ower</w:t>
      </w:r>
      <w:r w:rsidR="00B86182">
        <w:t>-</w:t>
      </w:r>
      <w:r w:rsidR="00AD4B42">
        <w:t xml:space="preserve">shell script that takes the </w:t>
      </w:r>
      <w:r w:rsidR="00FE66A1">
        <w:t>CSV</w:t>
      </w:r>
      <w:r w:rsidR="00AD4B42">
        <w:t xml:space="preserve"> file passes it and returns a list of </w:t>
      </w:r>
      <w:r w:rsidR="00FE66A1">
        <w:t>end-dated</w:t>
      </w:r>
      <w:r w:rsidR="00AD4B42">
        <w:t xml:space="preserve"> users. </w:t>
      </w:r>
      <w:r w:rsidR="00B86182">
        <w:t xml:space="preserve">We could then just end date those </w:t>
      </w:r>
      <w:proofErr w:type="gramStart"/>
      <w:r w:rsidR="00B86182">
        <w:t xml:space="preserve">users, </w:t>
      </w:r>
      <w:r w:rsidR="00FE66A1">
        <w:t>and</w:t>
      </w:r>
      <w:proofErr w:type="gramEnd"/>
      <w:r w:rsidR="00FE66A1">
        <w:t xml:space="preserve"> </w:t>
      </w:r>
      <w:r w:rsidR="00B86182">
        <w:t>save checking each user monthly.</w:t>
      </w:r>
    </w:p>
    <w:p w14:paraId="642F3225" w14:textId="730510B5" w:rsidR="00BB73D2" w:rsidRDefault="005007A2" w:rsidP="005007A2">
      <w:pPr>
        <w:pStyle w:val="Heading1"/>
      </w:pPr>
      <w:r>
        <w:t xml:space="preserve">Proposed Procedure </w:t>
      </w:r>
    </w:p>
    <w:p w14:paraId="245EF7E7" w14:textId="2103AB00" w:rsidR="005007A2" w:rsidRDefault="005007A2" w:rsidP="005007A2">
      <w:r>
        <w:t xml:space="preserve">Once completed </w:t>
      </w:r>
      <w:r w:rsidR="00601455">
        <w:t xml:space="preserve">an analyst would place the exported </w:t>
      </w:r>
      <w:r w:rsidR="00FE66A1">
        <w:t>CSV</w:t>
      </w:r>
      <w:r w:rsidR="00601455">
        <w:t xml:space="preserve"> file, run the </w:t>
      </w:r>
      <w:proofErr w:type="gramStart"/>
      <w:r w:rsidR="00601455">
        <w:t>script</w:t>
      </w:r>
      <w:proofErr w:type="gramEnd"/>
      <w:r w:rsidR="00601455">
        <w:t xml:space="preserve"> and check the output script</w:t>
      </w:r>
      <w:r w:rsidR="00E8560C">
        <w:t>.</w:t>
      </w:r>
    </w:p>
    <w:p w14:paraId="6D4CAA06" w14:textId="1893DC63" w:rsidR="00E8560C" w:rsidRDefault="00E8560C" w:rsidP="005007A2"/>
    <w:p w14:paraId="3B0BE275" w14:textId="3B41967D" w:rsidR="00E8560C" w:rsidRPr="005007A2" w:rsidRDefault="00E8560C" w:rsidP="005007A2"/>
    <w:p w14:paraId="2287F33E" w14:textId="3958C862" w:rsidR="00BF1C36" w:rsidRDefault="00BF1C36">
      <w:pPr>
        <w:rPr>
          <w:rFonts w:ascii="Verdana" w:hAnsi="Verdana"/>
        </w:rPr>
      </w:pPr>
      <w:r>
        <w:br w:type="page"/>
      </w:r>
    </w:p>
    <w:p w14:paraId="67FB0D27" w14:textId="2B976BBA" w:rsidR="00CC5462" w:rsidRDefault="002B39EE" w:rsidP="00BF1C36">
      <w:pPr>
        <w:pStyle w:val="Heading1"/>
      </w:pPr>
      <w:r>
        <w:lastRenderedPageBreak/>
        <w:t>First development iteration</w:t>
      </w:r>
    </w:p>
    <w:p w14:paraId="6B0C8B85" w14:textId="178E13BA" w:rsidR="002B39EE" w:rsidRDefault="00C25833" w:rsidP="00D505B1">
      <w:pPr>
        <w:pStyle w:val="OSLBodyText"/>
      </w:pPr>
      <w:r>
        <w:t xml:space="preserve">Pull the required field from </w:t>
      </w:r>
      <w:r w:rsidR="00FE66A1">
        <w:t>the Adobe</w:t>
      </w:r>
      <w:r>
        <w:t xml:space="preserve"> </w:t>
      </w:r>
      <w:r w:rsidR="00FE66A1">
        <w:t>CSV</w:t>
      </w:r>
      <w:r>
        <w:t xml:space="preserve"> </w:t>
      </w:r>
      <w:proofErr w:type="gramStart"/>
      <w:r>
        <w:t>file</w:t>
      </w:r>
      <w:proofErr w:type="gramEnd"/>
    </w:p>
    <w:p w14:paraId="68A929FF" w14:textId="1DBAD985" w:rsidR="00CC5462" w:rsidRDefault="00C25833" w:rsidP="00D505B1">
      <w:pPr>
        <w:pStyle w:val="OSLBodyText"/>
      </w:pPr>
      <w:r>
        <w:t xml:space="preserve">Create a new output field each </w:t>
      </w:r>
      <w:proofErr w:type="gramStart"/>
      <w:r>
        <w:t>run</w:t>
      </w:r>
      <w:proofErr w:type="gramEnd"/>
    </w:p>
    <w:p w14:paraId="7605916B" w14:textId="0E308523" w:rsidR="00C25833" w:rsidRDefault="00BF1C36" w:rsidP="00D505B1">
      <w:pPr>
        <w:pStyle w:val="OSLBodyTex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C75CC74" wp14:editId="4ECB1E12">
                <wp:simplePos x="0" y="0"/>
                <wp:positionH relativeFrom="margin">
                  <wp:align>right</wp:align>
                </wp:positionH>
                <wp:positionV relativeFrom="paragraph">
                  <wp:posOffset>311150</wp:posOffset>
                </wp:positionV>
                <wp:extent cx="6375400" cy="3561715"/>
                <wp:effectExtent l="0" t="0" r="25400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5400" cy="35621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DE425" w14:textId="6CE92CEB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&lt;#</w:t>
                            </w:r>
                          </w:p>
                          <w:p w14:paraId="26A62281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Adobe Auditor</w:t>
                            </w:r>
                          </w:p>
                          <w:p w14:paraId="4E867825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Passes through csv generated by adobe and returns a csv of end dated </w:t>
                            </w:r>
                            <w:proofErr w:type="gramStart"/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user</w:t>
                            </w:r>
                            <w:proofErr w:type="gramEnd"/>
                          </w:p>
                          <w:p w14:paraId="17BBEFA5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#&gt;</w:t>
                            </w:r>
                          </w:p>
                          <w:p w14:paraId="1FE55C5E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3D154A4E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#file paths</w:t>
                            </w:r>
                          </w:p>
                          <w:p w14:paraId="74D0691A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AdobeIn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</w:rPr>
                              <w:t>'\\aus.gjames.com.au\shares\homedir\users\e103719\Documents\Reports\Adobe\users.csv'</w:t>
                            </w:r>
                          </w:p>
                          <w:p w14:paraId="7A5CF152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</w:rPr>
                              <w:t>'\\aus.gjames.com.au\shares\homedir\users\e103719\Documents\Reports\Adobe\AdobeTerminatedUsers.csv'</w:t>
                            </w:r>
                          </w:p>
                          <w:p w14:paraId="5AA2BFC3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30A3881D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#pre run clean up</w:t>
                            </w:r>
                          </w:p>
                          <w:p w14:paraId="0CA98612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del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5E892998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4F0D89E1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#Recreates the file empty</w:t>
                            </w:r>
                          </w:p>
                          <w:p w14:paraId="556F5886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New-Item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2BA3FA14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4CBD8C3C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#for loop for each entry from the csv file </w:t>
                            </w:r>
                          </w:p>
                          <w:p w14:paraId="1EB9B1C4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Import-Csv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AdobeIn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|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ForEach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-Object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54E5691E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7FFE9796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#Selects value in the username field</w:t>
                            </w:r>
                          </w:p>
                          <w:p w14:paraId="650A40B6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$User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gram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_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Username</w:t>
                            </w:r>
                            <w:proofErr w:type="gram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561839F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19034E1F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#Sanity check</w:t>
                            </w:r>
                          </w:p>
                          <w:p w14:paraId="2ED8A932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$User</w:t>
                            </w:r>
                          </w:p>
                          <w:p w14:paraId="48DFA3E7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469FAC5C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#adds the selected user to the file</w:t>
                            </w:r>
                          </w:p>
                          <w:p w14:paraId="76A41E49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Add-Content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-Path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-Value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$User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-Encoding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</w:rPr>
                              <w:t>UTF8</w:t>
                            </w:r>
                          </w:p>
                          <w:p w14:paraId="112AC0B2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302F2EFA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1D29FD25" w14:textId="77777777" w:rsidR="00BF1C36" w:rsidRDefault="00BF1C36" w:rsidP="00BF1C36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} </w:t>
                            </w:r>
                          </w:p>
                          <w:p w14:paraId="215EE32E" w14:textId="47FDC130" w:rsidR="00BF1C36" w:rsidRDefault="00BF1C3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75CC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0.8pt;margin-top:24.5pt;width:502pt;height:280.4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">
                <v:textbox>
                  <w:txbxContent>
                    <w:p w14:paraId="067DE425" w14:textId="6CE92CEB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&lt;#</w:t>
                      </w:r>
                    </w:p>
                    <w:p w14:paraId="26A62281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Adobe Auditor</w:t>
                      </w:r>
                    </w:p>
                    <w:p w14:paraId="4E867825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Passes through csv generated by adobe and returns a csv of end dated </w:t>
                      </w:r>
                      <w:proofErr w:type="gramStart"/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user</w:t>
                      </w:r>
                      <w:proofErr w:type="gramEnd"/>
                    </w:p>
                    <w:p w14:paraId="17BBEFA5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#&gt;</w:t>
                      </w:r>
                    </w:p>
                    <w:p w14:paraId="1FE55C5E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3D154A4E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#file paths</w:t>
                      </w:r>
                    </w:p>
                    <w:p w14:paraId="74D0691A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AdobeIn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</w:rPr>
                        <w:t>'\\aus.gjames.com.au\shares\homedir\users\e103719\Documents\Reports\Adobe\users.csv'</w:t>
                      </w:r>
                    </w:p>
                    <w:p w14:paraId="7A5CF152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</w:rPr>
                        <w:t>'\\aus.gjames.com.au\shares\homedir\users\e103719\Documents\Reports\Adobe\AdobeTerminatedUsers.csv'</w:t>
                      </w:r>
                    </w:p>
                    <w:p w14:paraId="5AA2BFC3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30A3881D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#pre run clean up</w:t>
                      </w:r>
                    </w:p>
                    <w:p w14:paraId="0CA98612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del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proofErr w:type="gram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5E892998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4F0D89E1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#Recreates the file empty</w:t>
                      </w:r>
                    </w:p>
                    <w:p w14:paraId="556F5886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New-Item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proofErr w:type="gram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2BA3FA14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4CBD8C3C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#for loop for each entry from the csv file </w:t>
                      </w:r>
                    </w:p>
                    <w:p w14:paraId="1EB9B1C4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Import-Csv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AdobeIn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ForEach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-Object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54E5691E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7FFE9796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#Selects value in the username field</w:t>
                      </w:r>
                    </w:p>
                    <w:p w14:paraId="650A40B6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$User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gram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_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Username</w:t>
                      </w:r>
                      <w:proofErr w:type="gram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;</w:t>
                      </w:r>
                    </w:p>
                    <w:p w14:paraId="5561839F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19034E1F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#Sanity check</w:t>
                      </w:r>
                    </w:p>
                    <w:p w14:paraId="2ED8A932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$User</w:t>
                      </w:r>
                    </w:p>
                    <w:p w14:paraId="48DFA3E7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469FAC5C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#adds the selected user to the file</w:t>
                      </w:r>
                    </w:p>
                    <w:p w14:paraId="76A41E49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Add-Content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-Path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-Value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$User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-Encoding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</w:rPr>
                        <w:t>UTF8</w:t>
                      </w:r>
                    </w:p>
                    <w:p w14:paraId="112AC0B2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302F2EFA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1D29FD25" w14:textId="77777777" w:rsidR="00BF1C36" w:rsidRDefault="00BF1C36" w:rsidP="00BF1C36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} </w:t>
                      </w:r>
                    </w:p>
                    <w:p w14:paraId="215EE32E" w14:textId="47FDC130" w:rsidR="00BF1C36" w:rsidRDefault="00BF1C36"/>
                  </w:txbxContent>
                </v:textbox>
                <w10:wrap type="square" anchorx="margin"/>
              </v:shape>
            </w:pict>
          </mc:Fallback>
        </mc:AlternateContent>
      </w:r>
      <w:r w:rsidR="00C25833">
        <w:t xml:space="preserve">Output the users to that </w:t>
      </w:r>
      <w:proofErr w:type="gramStart"/>
      <w:r>
        <w:t>file</w:t>
      </w:r>
      <w:proofErr w:type="gramEnd"/>
    </w:p>
    <w:p w14:paraId="4A7FCD8E" w14:textId="514DF14D" w:rsidR="00BF1C36" w:rsidRDefault="00BF1C36" w:rsidP="00D505B1">
      <w:pPr>
        <w:pStyle w:val="OSLBodyText"/>
      </w:pPr>
      <w:r>
        <w:t>Test success full</w:t>
      </w:r>
    </w:p>
    <w:p w14:paraId="362EEBCB" w14:textId="48EAFA4C" w:rsidR="002C065A" w:rsidRDefault="002C065A">
      <w:pPr>
        <w:rPr>
          <w:rFonts w:ascii="Verdana" w:hAnsi="Verdana"/>
        </w:rPr>
      </w:pPr>
      <w:r>
        <w:br w:type="page"/>
      </w:r>
    </w:p>
    <w:p w14:paraId="673B7983" w14:textId="2B45D1A1" w:rsidR="00BF1C36" w:rsidRDefault="00A2388C" w:rsidP="00A2388C">
      <w:pPr>
        <w:pStyle w:val="Heading1"/>
      </w:pPr>
      <w:r>
        <w:lastRenderedPageBreak/>
        <w:t>Second Iteration</w:t>
      </w:r>
    </w:p>
    <w:p w14:paraId="51794C05" w14:textId="353F745E" w:rsidR="00BF1C36" w:rsidRDefault="00CC292F" w:rsidP="00D505B1">
      <w:pPr>
        <w:pStyle w:val="OSLBodyText"/>
      </w:pPr>
      <w:r>
        <w:t xml:space="preserve">Match the </w:t>
      </w:r>
      <w:r w:rsidR="00FE66A1">
        <w:t>Adobe</w:t>
      </w:r>
      <w:r w:rsidR="00AC3D2A">
        <w:t xml:space="preserve"> email to an ad </w:t>
      </w:r>
      <w:proofErr w:type="gramStart"/>
      <w:r w:rsidR="00AC3D2A">
        <w:t>user</w:t>
      </w:r>
      <w:proofErr w:type="gramEnd"/>
    </w:p>
    <w:p w14:paraId="7B9B43EB" w14:textId="5E6D444C" w:rsidR="009D4CB5" w:rsidRDefault="009D4CB5" w:rsidP="00D505B1">
      <w:pPr>
        <w:pStyle w:val="OSLBodyText"/>
      </w:pPr>
      <w:r>
        <w:t xml:space="preserve">Determine if </w:t>
      </w:r>
      <w:r w:rsidR="00FE66A1">
        <w:t xml:space="preserve">the </w:t>
      </w:r>
      <w:r>
        <w:t xml:space="preserve">user </w:t>
      </w:r>
      <w:r w:rsidR="00FE66A1">
        <w:t>is</w:t>
      </w:r>
      <w:r>
        <w:t xml:space="preserve"> </w:t>
      </w:r>
      <w:proofErr w:type="gramStart"/>
      <w:r>
        <w:t>enabled</w:t>
      </w:r>
      <w:proofErr w:type="gramEnd"/>
    </w:p>
    <w:p w14:paraId="34261C5C" w14:textId="62644AE6" w:rsidR="00AC3D2A" w:rsidRDefault="002C065A" w:rsidP="00D505B1">
      <w:pPr>
        <w:pStyle w:val="OSLBodyTex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C26B576" wp14:editId="6D9D5C4D">
                <wp:simplePos x="0" y="0"/>
                <wp:positionH relativeFrom="column">
                  <wp:posOffset>102235</wp:posOffset>
                </wp:positionH>
                <wp:positionV relativeFrom="paragraph">
                  <wp:posOffset>128905</wp:posOffset>
                </wp:positionV>
                <wp:extent cx="3587115" cy="2435225"/>
                <wp:effectExtent l="0" t="0" r="13335" b="2222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7115" cy="2435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FFA68" w14:textId="7FF9DC2C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&lt;#</w:t>
                            </w:r>
                          </w:p>
                          <w:p w14:paraId="16763EED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Adobe Auditor</w:t>
                            </w:r>
                          </w:p>
                          <w:p w14:paraId="5158C717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Passes through csv generated by adobe and returns a csv of end dated </w:t>
                            </w:r>
                            <w:proofErr w:type="gramStart"/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user</w:t>
                            </w:r>
                            <w:proofErr w:type="gramEnd"/>
                          </w:p>
                          <w:p w14:paraId="55DA91A6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#&gt;</w:t>
                            </w:r>
                          </w:p>
                          <w:p w14:paraId="3D127468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0808913A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#file paths</w:t>
                            </w:r>
                          </w:p>
                          <w:p w14:paraId="4BB81092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AdobeIn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</w:rPr>
                              <w:t>'\\aus.gjames.com.au\shares\homedir\users\e103719\Documents\Reports\Adobe\users.csv'</w:t>
                            </w:r>
                          </w:p>
                          <w:p w14:paraId="6F609B36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</w:rPr>
                              <w:t>'\\aus.gjames.com.au\shares\homedir\users\e103719\Documents\Reports\Adobe\AdobeTerminatedUsers.csv'</w:t>
                            </w:r>
                          </w:p>
                          <w:p w14:paraId="682F4F37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79FEE0B2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#pre run clean up</w:t>
                            </w:r>
                          </w:p>
                          <w:p w14:paraId="41FF0633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del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6F9D9DFA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0CC27CA8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#Recreates the file empty</w:t>
                            </w:r>
                          </w:p>
                          <w:p w14:paraId="1C34DDD3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New-Item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332EA23F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1F132660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#for loop for each entry from the csv file </w:t>
                            </w:r>
                          </w:p>
                          <w:p w14:paraId="3CB40266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Import-Csv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AdobeIn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|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ForEach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-Object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60CCCE81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2C1B27B2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#Selects value in the username field</w:t>
                            </w:r>
                          </w:p>
                          <w:p w14:paraId="28CEA2AB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$User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gram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_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Username</w:t>
                            </w:r>
                            <w:proofErr w:type="gram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;</w:t>
                            </w:r>
                          </w:p>
                          <w:p w14:paraId="1A434D25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22F341CF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#takes the email from the Adobe email and matches it to an ad user</w:t>
                            </w:r>
                          </w:p>
                          <w:p w14:paraId="693072F8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ADuser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Get-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Aduser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-Filter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EmailAddress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-eq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$User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}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|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Select-Object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</w:rPr>
                              <w:t>DisplayName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</w:rPr>
                              <w:t>Userprincipalname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</w:rPr>
                              <w:t>enabled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02B78CF5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56A745F4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6A338F43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#Sanity check</w:t>
                            </w:r>
                          </w:p>
                          <w:p w14:paraId="570BE437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$User</w:t>
                            </w:r>
                          </w:p>
                          <w:p w14:paraId="7E3EFAE0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ADuser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512B6EF7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0A4CE2DC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#adds the selected user to the file</w:t>
                            </w:r>
                          </w:p>
                          <w:p w14:paraId="42A7BF54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Add-Content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-Path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-Value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ADuser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-Encoding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</w:rPr>
                              <w:t>UTF8</w:t>
                            </w:r>
                          </w:p>
                          <w:p w14:paraId="3863D634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691D56D0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2598662C" w14:textId="77777777" w:rsidR="002C065A" w:rsidRDefault="002C065A" w:rsidP="002C065A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} </w:t>
                            </w:r>
                          </w:p>
                          <w:p w14:paraId="6C2ECD5D" w14:textId="664F0183" w:rsidR="00676DE4" w:rsidRDefault="00676DE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6B576" id="_x0000_s1027" type="#_x0000_t202" style="position:absolute;margin-left:8.05pt;margin-top:10.15pt;width:282.45pt;height:191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">
                <v:textbox>
                  <w:txbxContent>
                    <w:p w14:paraId="293FFA68" w14:textId="7FF9DC2C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&lt;#</w:t>
                      </w:r>
                    </w:p>
                    <w:p w14:paraId="16763EED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Adobe Auditor</w:t>
                      </w:r>
                    </w:p>
                    <w:p w14:paraId="5158C717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Passes through csv generated by adobe and returns a csv of end dated </w:t>
                      </w:r>
                      <w:proofErr w:type="gramStart"/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user</w:t>
                      </w:r>
                      <w:proofErr w:type="gramEnd"/>
                    </w:p>
                    <w:p w14:paraId="55DA91A6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#&gt;</w:t>
                      </w:r>
                    </w:p>
                    <w:p w14:paraId="3D127468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0808913A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#file paths</w:t>
                      </w:r>
                    </w:p>
                    <w:p w14:paraId="4BB81092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AdobeIn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</w:rPr>
                        <w:t>'\\aus.gjames.com.au\shares\homedir\users\e103719\Documents\Reports\Adobe\users.csv'</w:t>
                      </w:r>
                    </w:p>
                    <w:p w14:paraId="6F609B36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</w:rPr>
                        <w:t>'\\aus.gjames.com.au\shares\homedir\users\e103719\Documents\Reports\Adobe\AdobeTerminatedUsers.csv'</w:t>
                      </w:r>
                    </w:p>
                    <w:p w14:paraId="682F4F37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79FEE0B2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#pre run clean up</w:t>
                      </w:r>
                    </w:p>
                    <w:p w14:paraId="41FF0633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del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proofErr w:type="gram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6F9D9DFA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0CC27CA8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#Recreates the file empty</w:t>
                      </w:r>
                    </w:p>
                    <w:p w14:paraId="1C34DDD3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New-Item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proofErr w:type="gram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332EA23F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1F132660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#for loop for each entry from the csv file </w:t>
                      </w:r>
                    </w:p>
                    <w:p w14:paraId="3CB40266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Import-Csv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AdobeIn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ForEach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-Object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60CCCE81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2C1B27B2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#Selects value in the username field</w:t>
                      </w:r>
                    </w:p>
                    <w:p w14:paraId="28CEA2AB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$User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gram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_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Username</w:t>
                      </w:r>
                      <w:proofErr w:type="gram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;</w:t>
                      </w:r>
                    </w:p>
                    <w:p w14:paraId="1A434D25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22F341CF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#takes the email from the Adobe email and matches it to an ad user</w:t>
                      </w:r>
                    </w:p>
                    <w:p w14:paraId="693072F8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ADuser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Get-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Aduser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-Filter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EmailAddress</w:t>
                      </w:r>
                      <w:proofErr w:type="spellEnd"/>
                      <w:proofErr w:type="gram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-eq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$User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}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Select-Object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</w:rPr>
                        <w:t>DisplayName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</w:rPr>
                        <w:t>Userprincipalname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</w:rPr>
                        <w:t>enabled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;</w:t>
                      </w:r>
                    </w:p>
                    <w:p w14:paraId="02B78CF5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56A745F4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6A338F43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#Sanity check</w:t>
                      </w:r>
                    </w:p>
                    <w:p w14:paraId="570BE437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$User</w:t>
                      </w:r>
                    </w:p>
                    <w:p w14:paraId="7E3EFAE0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proofErr w:type="gram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ADuser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512B6EF7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0A4CE2DC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#adds the selected user to the file</w:t>
                      </w:r>
                    </w:p>
                    <w:p w14:paraId="42A7BF54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Add-Content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-Path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-Value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ADuser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-Encoding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</w:rPr>
                        <w:t>UTF8</w:t>
                      </w:r>
                    </w:p>
                    <w:p w14:paraId="3863D634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691D56D0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2598662C" w14:textId="77777777" w:rsidR="002C065A" w:rsidRDefault="002C065A" w:rsidP="002C065A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} </w:t>
                      </w:r>
                    </w:p>
                    <w:p w14:paraId="6C2ECD5D" w14:textId="664F0183" w:rsidR="00676DE4" w:rsidRDefault="00676DE4"/>
                  </w:txbxContent>
                </v:textbox>
                <w10:wrap type="square"/>
              </v:shape>
            </w:pict>
          </mc:Fallback>
        </mc:AlternateContent>
      </w:r>
    </w:p>
    <w:p w14:paraId="5F1E1F90" w14:textId="77777777" w:rsidR="00AC3D2A" w:rsidRDefault="00AC3D2A" w:rsidP="00D505B1">
      <w:pPr>
        <w:pStyle w:val="OSLBodyText"/>
      </w:pPr>
    </w:p>
    <w:p w14:paraId="7E5E2A3C" w14:textId="7D8741F2" w:rsidR="00FA3E78" w:rsidRDefault="00FA3E78" w:rsidP="00D505B1">
      <w:pPr>
        <w:pStyle w:val="OSLBodyText"/>
      </w:pPr>
    </w:p>
    <w:p w14:paraId="48F9CE62" w14:textId="77777777" w:rsidR="00FA3E78" w:rsidRPr="00D505B1" w:rsidRDefault="00FA3E78" w:rsidP="00D505B1">
      <w:pPr>
        <w:pStyle w:val="OSLBodyText"/>
      </w:pPr>
    </w:p>
    <w:p w14:paraId="6109CF5B" w14:textId="5064C567" w:rsidR="00D505B1" w:rsidRPr="00D505B1" w:rsidRDefault="00D505B1" w:rsidP="00D505B1"/>
    <w:p w14:paraId="44F5D71C" w14:textId="264A2D15" w:rsidR="00D505B1" w:rsidRPr="00D505B1" w:rsidRDefault="00D505B1" w:rsidP="00D505B1"/>
    <w:p w14:paraId="06B0454A" w14:textId="335EE660" w:rsidR="00D505B1" w:rsidRPr="00D505B1" w:rsidRDefault="00D505B1" w:rsidP="00D505B1"/>
    <w:p w14:paraId="5AB8B715" w14:textId="7B548208" w:rsidR="00D505B1" w:rsidRPr="00D505B1" w:rsidRDefault="00D505B1" w:rsidP="00D505B1"/>
    <w:p w14:paraId="740D7233" w14:textId="42E31420" w:rsidR="00D505B1" w:rsidRPr="00D505B1" w:rsidRDefault="00D505B1" w:rsidP="00D505B1"/>
    <w:p w14:paraId="1C87E45F" w14:textId="2450D4B3" w:rsidR="00D505B1" w:rsidRPr="00D505B1" w:rsidRDefault="00D505B1" w:rsidP="00D505B1"/>
    <w:p w14:paraId="4BFC95BE" w14:textId="34097523" w:rsidR="00D505B1" w:rsidRPr="00D505B1" w:rsidRDefault="00D505B1" w:rsidP="00D505B1"/>
    <w:p w14:paraId="69DF94C2" w14:textId="415AB689" w:rsidR="00D505B1" w:rsidRPr="00D505B1" w:rsidRDefault="00D505B1" w:rsidP="00D505B1"/>
    <w:p w14:paraId="50197A5D" w14:textId="14858C4E" w:rsidR="00D505B1" w:rsidRPr="00D505B1" w:rsidRDefault="00D505B1" w:rsidP="00D505B1"/>
    <w:p w14:paraId="2732F603" w14:textId="6914AB87" w:rsidR="00D505B1" w:rsidRPr="00D505B1" w:rsidRDefault="00D505B1" w:rsidP="00D505B1"/>
    <w:p w14:paraId="59053D19" w14:textId="3905C6DE" w:rsidR="00D505B1" w:rsidRPr="00D505B1" w:rsidRDefault="00D505B1" w:rsidP="00D505B1"/>
    <w:p w14:paraId="28A34CE7" w14:textId="1BC9FB55" w:rsidR="009D4CB5" w:rsidRDefault="009D4CB5" w:rsidP="00D505B1"/>
    <w:p w14:paraId="475F34F1" w14:textId="23FCAD37" w:rsidR="00D54414" w:rsidRDefault="00D54414">
      <w:r>
        <w:br w:type="page"/>
      </w:r>
    </w:p>
    <w:p w14:paraId="2F8DCCA1" w14:textId="77777777" w:rsidR="00F75543" w:rsidRDefault="00F75543"/>
    <w:p w14:paraId="7B22D57B" w14:textId="155AC805" w:rsidR="00D9522D" w:rsidRDefault="00F75543" w:rsidP="00F75543">
      <w:pPr>
        <w:pStyle w:val="Heading1"/>
      </w:pPr>
      <w:r>
        <w:t>Third Iteration</w:t>
      </w:r>
    </w:p>
    <w:p w14:paraId="5C886DD2" w14:textId="0B071483" w:rsidR="00F75543" w:rsidRDefault="00D54414" w:rsidP="00D505B1">
      <w:r>
        <w:t xml:space="preserve">Add </w:t>
      </w:r>
      <w:r w:rsidR="00FE66A1">
        <w:t xml:space="preserve">an </w:t>
      </w:r>
      <w:r w:rsidR="002A24A5">
        <w:t xml:space="preserve">if statement to determine if </w:t>
      </w:r>
      <w:r w:rsidR="00FE66A1">
        <w:t xml:space="preserve">a </w:t>
      </w:r>
      <w:r w:rsidR="002A24A5">
        <w:t xml:space="preserve">user is enabled and append </w:t>
      </w:r>
      <w:r w:rsidR="00FE66A1">
        <w:t xml:space="preserve">it </w:t>
      </w:r>
      <w:r w:rsidR="002A24A5">
        <w:t xml:space="preserve">to </w:t>
      </w:r>
      <w:r w:rsidR="00FE66A1">
        <w:t xml:space="preserve">the </w:t>
      </w:r>
      <w:r w:rsidR="002A24A5">
        <w:t xml:space="preserve">document in </w:t>
      </w:r>
      <w:r w:rsidR="00FE66A1">
        <w:t xml:space="preserve">the </w:t>
      </w:r>
      <w:r w:rsidR="002A24A5">
        <w:t xml:space="preserve">if </w:t>
      </w:r>
      <w:proofErr w:type="gramStart"/>
      <w:r w:rsidR="002A24A5">
        <w:t>statement</w:t>
      </w:r>
      <w:proofErr w:type="gramEnd"/>
    </w:p>
    <w:p w14:paraId="6EC74A9F" w14:textId="4EC1BA90" w:rsidR="000C0D62" w:rsidRDefault="002A24A5" w:rsidP="00D505B1">
      <w:r>
        <w:t xml:space="preserve">Clean up sanity checks and </w:t>
      </w:r>
      <w:r w:rsidR="000C0D62">
        <w:t>code from 2</w:t>
      </w:r>
      <w:r w:rsidR="000C0D62" w:rsidRPr="000C0D62">
        <w:rPr>
          <w:vertAlign w:val="superscript"/>
        </w:rPr>
        <w:t>nd</w:t>
      </w:r>
      <w:r w:rsidR="000C0D62">
        <w:t xml:space="preserve"> </w:t>
      </w:r>
      <w:proofErr w:type="gramStart"/>
      <w:r w:rsidR="000C0D62">
        <w:t>iteration</w:t>
      </w:r>
      <w:proofErr w:type="gramEnd"/>
    </w:p>
    <w:p w14:paraId="14FE049D" w14:textId="2E4B1591" w:rsidR="00D54414" w:rsidRDefault="00D54414" w:rsidP="00D505B1"/>
    <w:p w14:paraId="6BAB5C4F" w14:textId="55C384CE" w:rsidR="000C0D62" w:rsidRDefault="000C0D62" w:rsidP="00D505B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7214F78" wp14:editId="353CCCF0">
                <wp:simplePos x="0" y="0"/>
                <wp:positionH relativeFrom="margin">
                  <wp:posOffset>11430</wp:posOffset>
                </wp:positionH>
                <wp:positionV relativeFrom="paragraph">
                  <wp:posOffset>52070</wp:posOffset>
                </wp:positionV>
                <wp:extent cx="5883275" cy="1404620"/>
                <wp:effectExtent l="0" t="0" r="22225" b="20320"/>
                <wp:wrapTopAndBottom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3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61811" w14:textId="0A1B516E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&lt;#</w:t>
                            </w:r>
                          </w:p>
                          <w:p w14:paraId="2425E73C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Adobe Auditor</w:t>
                            </w:r>
                          </w:p>
                          <w:p w14:paraId="5D24B3AD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Passes through csv generated by adobe and returns a csv of end dated </w:t>
                            </w:r>
                            <w:proofErr w:type="gramStart"/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user</w:t>
                            </w:r>
                            <w:proofErr w:type="gramEnd"/>
                          </w:p>
                          <w:p w14:paraId="640DE6B6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#&gt;</w:t>
                            </w:r>
                          </w:p>
                          <w:p w14:paraId="0458BF6B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5BB4238B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#file paths</w:t>
                            </w:r>
                          </w:p>
                          <w:p w14:paraId="28C463C3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AdobeIn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</w:rPr>
                              <w:t>'\\aus.gjames.com.au\shares\homedir\users\e103719\Documents\Reports\Adobe\users.csv'</w:t>
                            </w:r>
                          </w:p>
                          <w:p w14:paraId="113408A2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8B0000"/>
                                <w:sz w:val="18"/>
                                <w:szCs w:val="18"/>
                              </w:rPr>
                              <w:t>'\\aus.gjames.com.au\shares\homedir\users\e103719\Documents\Reports\Adobe\AdobeTerminatedUsers.csv'</w:t>
                            </w:r>
                          </w:p>
                          <w:p w14:paraId="143BEBB2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59CDD205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#pre run clean up</w:t>
                            </w:r>
                          </w:p>
                          <w:p w14:paraId="47FEF929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del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1BA97097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4E510A66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#Recreates the file empty</w:t>
                            </w:r>
                          </w:p>
                          <w:p w14:paraId="1608D814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New-Item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6C5635C1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425919AF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#for loop for each entry from the csv file </w:t>
                            </w:r>
                          </w:p>
                          <w:p w14:paraId="6F3B300E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Import-Csv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AdobeIn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|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ForEach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-Object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4CAF6EFD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0141BAF4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51ADCA5A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#Selects value in the username field</w:t>
                            </w:r>
                          </w:p>
                          <w:p w14:paraId="1338C2E1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$User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gram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_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Username</w:t>
                            </w:r>
                            <w:proofErr w:type="gram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;</w:t>
                            </w:r>
                          </w:p>
                          <w:p w14:paraId="0398EB10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1C7E7691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#takes the email from the Adobe email and matches it to an ad user</w:t>
                            </w:r>
                          </w:p>
                          <w:p w14:paraId="3A976388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ADuser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=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Get-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Aduser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-Filter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EmailAddress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-like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$User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}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|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Select-Object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</w:rPr>
                              <w:t>Userprincipalname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</w:rPr>
                              <w:t>enabled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CD21D7D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03C23063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&lt;# 2nd iteration</w:t>
                            </w:r>
                          </w:p>
                          <w:p w14:paraId="4BC6EFA0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#Sanity check</w:t>
                            </w:r>
                          </w:p>
                          <w:p w14:paraId="29E3A6AA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#$User</w:t>
                            </w:r>
                          </w:p>
                          <w:p w14:paraId="1D7DA3EC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#$</w:t>
                            </w:r>
                            <w:proofErr w:type="gramStart"/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ADuser;</w:t>
                            </w:r>
                            <w:proofErr w:type="gramEnd"/>
                          </w:p>
                          <w:p w14:paraId="7806583E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#adds the selected user to the file</w:t>
                            </w:r>
                          </w:p>
                          <w:p w14:paraId="2674359D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#Add-Content -Path 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 -Value 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ADuser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 -Encoding UTF8</w:t>
                            </w:r>
                          </w:p>
                          <w:p w14:paraId="5339A1E0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#&gt;</w:t>
                            </w:r>
                          </w:p>
                          <w:p w14:paraId="6503E00B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60B705BF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686464F9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</w:t>
                            </w:r>
                            <w:proofErr w:type="gramStart"/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 xml:space="preserve"> statement to filter out the disabled users</w:t>
                            </w:r>
                          </w:p>
                          <w:p w14:paraId="6E829692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8B"/>
                                <w:sz w:val="18"/>
                                <w:szCs w:val="18"/>
                              </w:rPr>
                              <w:t>if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(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ADuser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enabled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-eq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gram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false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)</w:t>
                            </w:r>
                            <w:proofErr w:type="gramEnd"/>
                          </w:p>
                          <w:p w14:paraId="22D75162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3959D745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#sanity check</w:t>
                            </w:r>
                          </w:p>
                          <w:p w14:paraId="46A45486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ADuser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;</w:t>
                            </w:r>
                            <w:proofErr w:type="gramEnd"/>
                          </w:p>
                          <w:p w14:paraId="294B6615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6400"/>
                                <w:sz w:val="18"/>
                                <w:szCs w:val="18"/>
                              </w:rPr>
                              <w:t>#appends the list to blank csv</w:t>
                            </w:r>
                          </w:p>
                          <w:p w14:paraId="4C97FF75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0000FF"/>
                                <w:sz w:val="18"/>
                                <w:szCs w:val="18"/>
                              </w:rPr>
                              <w:t>Add-Content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-Path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AdobeTerminatedUsers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-Value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 w:cs="Lucida Console"/>
                                <w:color w:val="FF4500"/>
                                <w:sz w:val="18"/>
                                <w:szCs w:val="18"/>
                              </w:rPr>
                              <w:t>ADuser</w:t>
                            </w:r>
                            <w:r>
                              <w:rPr>
                                <w:rFonts w:ascii="Lucida Console" w:hAnsi="Lucida Console" w:cs="Lucida Console"/>
                                <w:color w:val="A9A9A9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Userprincipalname</w:t>
                            </w:r>
                            <w:proofErr w:type="spellEnd"/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0080"/>
                                <w:sz w:val="18"/>
                                <w:szCs w:val="18"/>
                              </w:rPr>
                              <w:t>-Encoding</w:t>
                            </w: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 w:cs="Lucida Console"/>
                                <w:color w:val="8A2BE2"/>
                                <w:sz w:val="18"/>
                                <w:szCs w:val="18"/>
                              </w:rPr>
                              <w:t>UTF8</w:t>
                            </w:r>
                          </w:p>
                          <w:p w14:paraId="7E2FFE72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2415E8B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</w:p>
                          <w:p w14:paraId="70D4A92C" w14:textId="77777777" w:rsidR="00D54414" w:rsidRDefault="00D54414" w:rsidP="00D54414">
                            <w:pPr>
                              <w:shd w:val="clear" w:color="auto" w:fill="FFFFFF"/>
                              <w:autoSpaceDE w:val="0"/>
                              <w:autoSpaceDN w:val="0"/>
                              <w:adjustRightInd w:val="0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 xml:space="preserve">} </w:t>
                            </w:r>
                          </w:p>
                          <w:p w14:paraId="0653BBB4" w14:textId="1D9577A2" w:rsidR="00D54414" w:rsidRDefault="00D5441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214F78" id="_x0000_s1028" type="#_x0000_t202" style="position:absolute;margin-left:.9pt;margin-top:4.1pt;width:463.2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">
                <v:textbox style="mso-fit-shape-to-text:t">
                  <w:txbxContent>
                    <w:p w14:paraId="07961811" w14:textId="0A1B516E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&lt;#</w:t>
                      </w:r>
                    </w:p>
                    <w:p w14:paraId="2425E73C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Adobe Auditor</w:t>
                      </w:r>
                    </w:p>
                    <w:p w14:paraId="5D24B3AD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Passes through csv generated by adobe and returns a csv of end dated </w:t>
                      </w:r>
                      <w:proofErr w:type="gramStart"/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user</w:t>
                      </w:r>
                      <w:proofErr w:type="gramEnd"/>
                    </w:p>
                    <w:p w14:paraId="640DE6B6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#&gt;</w:t>
                      </w:r>
                    </w:p>
                    <w:p w14:paraId="0458BF6B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5BB4238B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#file paths</w:t>
                      </w:r>
                    </w:p>
                    <w:p w14:paraId="28C463C3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AdobeIn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</w:rPr>
                        <w:t>'\\aus.gjames.com.au\shares\homedir\users\e103719\Documents\Reports\Adobe\users.csv'</w:t>
                      </w:r>
                    </w:p>
                    <w:p w14:paraId="113408A2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8B0000"/>
                          <w:sz w:val="18"/>
                          <w:szCs w:val="18"/>
                        </w:rPr>
                        <w:t>'\\aus.gjames.com.au\shares\homedir\users\e103719\Documents\Reports\Adobe\AdobeTerminatedUsers.csv'</w:t>
                      </w:r>
                    </w:p>
                    <w:p w14:paraId="143BEBB2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59CDD205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#pre run clean up</w:t>
                      </w:r>
                    </w:p>
                    <w:p w14:paraId="47FEF929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del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proofErr w:type="gram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1BA97097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4E510A66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#Recreates the file empty</w:t>
                      </w:r>
                    </w:p>
                    <w:p w14:paraId="1608D814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New-Item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proofErr w:type="gram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6C5635C1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425919AF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#for loop for each entry from the csv file </w:t>
                      </w:r>
                    </w:p>
                    <w:p w14:paraId="6F3B300E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Import-Csv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AdobeIn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ForEach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-Object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4CAF6EFD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0141BAF4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51ADCA5A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#Selects value in the username field</w:t>
                      </w:r>
                    </w:p>
                    <w:p w14:paraId="1338C2E1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$User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gram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_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Username</w:t>
                      </w:r>
                      <w:proofErr w:type="gram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;</w:t>
                      </w:r>
                    </w:p>
                    <w:p w14:paraId="0398EB10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1C7E7691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#takes the email from the Adobe email and matches it to an ad user</w:t>
                      </w:r>
                    </w:p>
                    <w:p w14:paraId="3A976388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ADuser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=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Get-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Aduser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-Filter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EmailAddress</w:t>
                      </w:r>
                      <w:proofErr w:type="spellEnd"/>
                      <w:proofErr w:type="gram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-like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$User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}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Select-Object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</w:rPr>
                        <w:t>Userprincipalname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</w:rPr>
                        <w:t>enabled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;</w:t>
                      </w:r>
                    </w:p>
                    <w:p w14:paraId="5CD21D7D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03C23063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&lt;# 2nd iteration</w:t>
                      </w:r>
                    </w:p>
                    <w:p w14:paraId="4BC6EFA0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#Sanity check</w:t>
                      </w:r>
                    </w:p>
                    <w:p w14:paraId="29E3A6AA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#$User</w:t>
                      </w:r>
                    </w:p>
                    <w:p w14:paraId="1D7DA3EC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#$</w:t>
                      </w:r>
                      <w:proofErr w:type="gramStart"/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ADuser;</w:t>
                      </w:r>
                      <w:proofErr w:type="gramEnd"/>
                    </w:p>
                    <w:p w14:paraId="7806583E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#adds the selected user to the file</w:t>
                      </w:r>
                    </w:p>
                    <w:p w14:paraId="2674359D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#Add-Content -Path 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 -Value 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ADuser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 -Encoding UTF8</w:t>
                      </w:r>
                    </w:p>
                    <w:p w14:paraId="5339A1E0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#&gt;</w:t>
                      </w:r>
                    </w:p>
                    <w:p w14:paraId="6503E00B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60B705BF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686464F9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</w:t>
                      </w:r>
                      <w:proofErr w:type="gramStart"/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if</w:t>
                      </w:r>
                      <w:proofErr w:type="gramEnd"/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 xml:space="preserve"> statement to filter out the disabled users</w:t>
                      </w:r>
                    </w:p>
                    <w:p w14:paraId="6E829692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8B"/>
                          <w:sz w:val="18"/>
                          <w:szCs w:val="18"/>
                        </w:rPr>
                        <w:t>if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(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ADuser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enabled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-eq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gram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false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)</w:t>
                      </w:r>
                      <w:proofErr w:type="gramEnd"/>
                    </w:p>
                    <w:p w14:paraId="22D75162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{</w:t>
                      </w:r>
                    </w:p>
                    <w:p w14:paraId="3959D745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#sanity check</w:t>
                      </w:r>
                    </w:p>
                    <w:p w14:paraId="46A45486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proofErr w:type="gram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ADuser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;</w:t>
                      </w:r>
                      <w:proofErr w:type="gramEnd"/>
                    </w:p>
                    <w:p w14:paraId="294B6615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6400"/>
                          <w:sz w:val="18"/>
                          <w:szCs w:val="18"/>
                        </w:rPr>
                        <w:t>#appends the list to blank csv</w:t>
                      </w:r>
                    </w:p>
                    <w:p w14:paraId="4C97FF75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0000FF"/>
                          <w:sz w:val="18"/>
                          <w:szCs w:val="18"/>
                        </w:rPr>
                        <w:t>Add-Content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-Path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AdobeTerminatedUsers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-Value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 w:cs="Lucida Console"/>
                          <w:color w:val="FF4500"/>
                          <w:sz w:val="18"/>
                          <w:szCs w:val="18"/>
                        </w:rPr>
                        <w:t>ADuser</w:t>
                      </w:r>
                      <w:r>
                        <w:rPr>
                          <w:rFonts w:ascii="Lucida Console" w:hAnsi="Lucida Console" w:cs="Lucida Console"/>
                          <w:color w:val="A9A9A9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Userprincipalname</w:t>
                      </w:r>
                      <w:proofErr w:type="spellEnd"/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000080"/>
                          <w:sz w:val="18"/>
                          <w:szCs w:val="18"/>
                        </w:rPr>
                        <w:t>-Encoding</w:t>
                      </w: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Lucida Console" w:hAnsi="Lucida Console" w:cs="Lucida Console"/>
                          <w:color w:val="8A2BE2"/>
                          <w:sz w:val="18"/>
                          <w:szCs w:val="18"/>
                        </w:rPr>
                        <w:t>UTF8</w:t>
                      </w:r>
                    </w:p>
                    <w:p w14:paraId="7E2FFE72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}</w:t>
                      </w:r>
                    </w:p>
                    <w:p w14:paraId="12415E8B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</w:p>
                    <w:p w14:paraId="70D4A92C" w14:textId="77777777" w:rsidR="00D54414" w:rsidRDefault="00D54414" w:rsidP="00D54414">
                      <w:pPr>
                        <w:shd w:val="clear" w:color="auto" w:fill="FFFFFF"/>
                        <w:autoSpaceDE w:val="0"/>
                        <w:autoSpaceDN w:val="0"/>
                        <w:adjustRightInd w:val="0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 xml:space="preserve">} </w:t>
                      </w:r>
                    </w:p>
                    <w:p w14:paraId="0653BBB4" w14:textId="1D9577A2" w:rsidR="00D54414" w:rsidRDefault="00D54414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DCA113D" w14:textId="50D8D177" w:rsidR="000C0D62" w:rsidRDefault="000C0D62" w:rsidP="00D505B1">
      <w:r>
        <w:t xml:space="preserve">Test </w:t>
      </w:r>
      <w:proofErr w:type="gramStart"/>
      <w:r>
        <w:t>successful</w:t>
      </w:r>
      <w:proofErr w:type="gramEnd"/>
    </w:p>
    <w:p w14:paraId="28E89062" w14:textId="03531CE6" w:rsidR="000C0D62" w:rsidRDefault="000C0D62" w:rsidP="00D505B1"/>
    <w:p w14:paraId="26884653" w14:textId="54FE9C6B" w:rsidR="00A643C1" w:rsidRDefault="00A643C1">
      <w:r>
        <w:br w:type="page"/>
      </w:r>
    </w:p>
    <w:p w14:paraId="46C3A38A" w14:textId="41E10AFE" w:rsidR="00A643C1" w:rsidRDefault="00A643C1" w:rsidP="00A643C1">
      <w:pPr>
        <w:pStyle w:val="Heading1"/>
      </w:pPr>
      <w:r>
        <w:lastRenderedPageBreak/>
        <w:t>Fourth iteration</w:t>
      </w:r>
    </w:p>
    <w:p w14:paraId="716F8883" w14:textId="33F6222E" w:rsidR="00A643C1" w:rsidRDefault="00A643C1" w:rsidP="00D505B1"/>
    <w:p w14:paraId="6FBFED9E" w14:textId="2F45D352" w:rsidR="00A643C1" w:rsidRDefault="00A643C1" w:rsidP="00D505B1">
      <w:r>
        <w:t xml:space="preserve">Script functional </w:t>
      </w:r>
    </w:p>
    <w:p w14:paraId="24C8B44D" w14:textId="42B9BAB3" w:rsidR="00A643C1" w:rsidRDefault="00A643C1" w:rsidP="00D505B1"/>
    <w:p w14:paraId="6A3C3EDD" w14:textId="29AA98D8" w:rsidR="00A643C1" w:rsidRDefault="001637E0" w:rsidP="00D505B1">
      <w:r>
        <w:t xml:space="preserve">Would like to make portable and remove it from </w:t>
      </w:r>
      <w:r w:rsidR="00FE66A1">
        <w:t xml:space="preserve">the </w:t>
      </w:r>
      <w:r>
        <w:t xml:space="preserve">domain </w:t>
      </w:r>
      <w:proofErr w:type="gramStart"/>
      <w:r>
        <w:t>controller</w:t>
      </w:r>
      <w:proofErr w:type="gramEnd"/>
    </w:p>
    <w:p w14:paraId="07721701" w14:textId="77777777" w:rsidR="001637E0" w:rsidRDefault="001637E0" w:rsidP="00D505B1"/>
    <w:p w14:paraId="2E4A1E0B" w14:textId="77777777" w:rsidR="00A643C1" w:rsidRDefault="00A643C1" w:rsidP="00D505B1"/>
    <w:p w14:paraId="3F2F89A9" w14:textId="1DC0EF50" w:rsidR="000C0D62" w:rsidRDefault="000C0D62" w:rsidP="00D505B1"/>
    <w:p w14:paraId="0DA99E84" w14:textId="76FB8A96" w:rsidR="000C0D62" w:rsidRDefault="000C0D62" w:rsidP="00D505B1"/>
    <w:p w14:paraId="1F049EDE" w14:textId="77777777" w:rsidR="000C0D62" w:rsidRDefault="000C0D62" w:rsidP="00D505B1"/>
    <w:p w14:paraId="4C701B86" w14:textId="14888E30" w:rsidR="00F75543" w:rsidRDefault="00F75543" w:rsidP="00D505B1"/>
    <w:p w14:paraId="48FA4AFC" w14:textId="5E403F97" w:rsidR="00F75543" w:rsidRDefault="00F75543" w:rsidP="00D505B1"/>
    <w:sectPr w:rsidR="00F75543" w:rsidSect="00543AE7">
      <w:type w:val="continuous"/>
      <w:pgSz w:w="11909" w:h="16834" w:code="9"/>
      <w:pgMar w:top="1418" w:right="907" w:bottom="1134" w:left="907" w:header="720" w:footer="5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7063D" w14:textId="77777777" w:rsidR="00EA7CBF" w:rsidRDefault="00EA7CBF">
      <w:r>
        <w:separator/>
      </w:r>
    </w:p>
  </w:endnote>
  <w:endnote w:type="continuationSeparator" w:id="0">
    <w:p w14:paraId="0AAF8D5C" w14:textId="77777777" w:rsidR="00EA7CBF" w:rsidRDefault="00EA7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E03DEE" w:rsidRPr="00D54DF7" w14:paraId="352A4D13" w14:textId="77777777" w:rsidTr="2A3C2550">
      <w:trPr>
        <w:trHeight w:val="699"/>
      </w:trPr>
      <w:tc>
        <w:tcPr>
          <w:tcW w:w="1951" w:type="dxa"/>
          <w:vAlign w:val="center"/>
        </w:tcPr>
        <w:p w14:paraId="1A90D0EE" w14:textId="3A8B31E3" w:rsidR="00E03DEE" w:rsidRPr="00D54DF7" w:rsidRDefault="2A3C2550" w:rsidP="00D505B1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4E90F691" wp14:editId="2A3C2550">
                <wp:extent cx="452755" cy="504825"/>
                <wp:effectExtent l="0" t="0" r="0" b="0"/>
                <wp:docPr id="9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40AC04B7" w14:textId="2EF28DCC" w:rsidR="00E03DEE" w:rsidRPr="00D54DF7" w:rsidRDefault="00BB091B" w:rsidP="00BB517B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>Signing into a Sinai laptop for the first time</w:t>
          </w:r>
          <w:r w:rsidR="00BB517B" w:rsidRPr="00BB517B">
            <w:rPr>
              <w:rFonts w:ascii="Verdana" w:hAnsi="Verdana"/>
              <w:color w:val="00607A"/>
              <w:sz w:val="16"/>
              <w:szCs w:val="16"/>
            </w:rPr>
            <w:fldChar w:fldCharType="begin"/>
          </w:r>
          <w:r w:rsidR="00BB517B" w:rsidRPr="00BB517B">
            <w:rPr>
              <w:rFonts w:ascii="Verdana" w:hAnsi="Verdana"/>
              <w:color w:val="00607A"/>
              <w:sz w:val="16"/>
              <w:szCs w:val="16"/>
            </w:rPr>
            <w:instrText xml:space="preserve"> FILENAME \p </w:instrText>
          </w:r>
          <w:r w:rsidR="00000000">
            <w:rPr>
              <w:rFonts w:ascii="Verdana" w:hAnsi="Verdana"/>
              <w:color w:val="00607A"/>
              <w:sz w:val="16"/>
              <w:szCs w:val="16"/>
            </w:rPr>
            <w:fldChar w:fldCharType="separate"/>
          </w:r>
          <w:r w:rsidR="00BB517B" w:rsidRPr="00BB517B">
            <w:rPr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  <w:tc>
        <w:tcPr>
          <w:tcW w:w="1824" w:type="dxa"/>
          <w:vAlign w:val="center"/>
        </w:tcPr>
        <w:p w14:paraId="223DBA8C" w14:textId="77777777" w:rsidR="00E03DEE" w:rsidRPr="00D54DF7" w:rsidRDefault="00E03DEE" w:rsidP="007F76F6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D54DF7">
            <w:rPr>
              <w:rFonts w:ascii="Verdana" w:hAnsi="Verdana"/>
              <w:color w:val="00607A"/>
              <w:sz w:val="16"/>
              <w:szCs w:val="16"/>
            </w:rPr>
            <w:t xml:space="preserve">Page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PAGE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 w:rsidR="007C4903">
            <w:rPr>
              <w:rStyle w:val="PageNumber"/>
              <w:rFonts w:ascii="Verdana" w:hAnsi="Verdana"/>
              <w:noProof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t xml:space="preserve"> of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NUMPAGES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 w:rsidR="003D1F2D">
            <w:rPr>
              <w:rStyle w:val="PageNumber"/>
              <w:rFonts w:ascii="Verdana" w:hAnsi="Verdana"/>
              <w:noProof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</w:tr>
  </w:tbl>
  <w:p w14:paraId="32DB9EEE" w14:textId="77777777" w:rsidR="00E03DEE" w:rsidRPr="00D54DF7" w:rsidRDefault="00E03DEE">
    <w:pPr>
      <w:pStyle w:val="Footer"/>
      <w:pBdr>
        <w:top w:val="single" w:sz="4" w:space="1" w:color="auto"/>
      </w:pBdr>
      <w:tabs>
        <w:tab w:val="clear" w:pos="8640"/>
        <w:tab w:val="right" w:pos="9990"/>
      </w:tabs>
      <w:rPr>
        <w:rFonts w:ascii="Verdana" w:hAnsi="Verdana"/>
        <w:color w:val="00607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BC89E" w14:textId="77777777" w:rsidR="00EA7CBF" w:rsidRDefault="00EA7CBF">
      <w:r>
        <w:separator/>
      </w:r>
    </w:p>
  </w:footnote>
  <w:footnote w:type="continuationSeparator" w:id="0">
    <w:p w14:paraId="6EC56C74" w14:textId="77777777" w:rsidR="00EA7CBF" w:rsidRDefault="00EA7C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752352"/>
      <w:placeholder>
        <w:docPart w:val="7823999001D842CEB7EB9250453A7797"/>
      </w:placeholder>
      <w:temporary/>
      <w:showingPlcHdr/>
      <w15:appearance w15:val="hidden"/>
    </w:sdtPr>
    <w:sdtContent>
      <w:p w14:paraId="75468A53" w14:textId="77777777" w:rsidR="00676DE4" w:rsidRDefault="00676DE4">
        <w:pPr>
          <w:pStyle w:val="Header"/>
        </w:pPr>
        <w:r>
          <w:t>[Type here]</w:t>
        </w:r>
      </w:p>
    </w:sdtContent>
  </w:sdt>
  <w:p w14:paraId="42ACC1C0" w14:textId="77777777" w:rsidR="00676DE4" w:rsidRDefault="00676D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6F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1F07D6"/>
    <w:multiLevelType w:val="multilevel"/>
    <w:tmpl w:val="4A0C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5E1E0E"/>
    <w:multiLevelType w:val="hybridMultilevel"/>
    <w:tmpl w:val="C9B240C8"/>
    <w:lvl w:ilvl="0" w:tplc="0C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23A3515A"/>
    <w:multiLevelType w:val="hybridMultilevel"/>
    <w:tmpl w:val="6ABAF56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1B695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49C41ED2"/>
    <w:multiLevelType w:val="hybridMultilevel"/>
    <w:tmpl w:val="4A0C19A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4A4041A"/>
    <w:multiLevelType w:val="hybridMultilevel"/>
    <w:tmpl w:val="8760CEE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8A2F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733189921">
    <w:abstractNumId w:val="0"/>
  </w:num>
  <w:num w:numId="2" w16cid:durableId="930167418">
    <w:abstractNumId w:val="4"/>
  </w:num>
  <w:num w:numId="3" w16cid:durableId="835924820">
    <w:abstractNumId w:val="7"/>
  </w:num>
  <w:num w:numId="4" w16cid:durableId="1400055750">
    <w:abstractNumId w:val="6"/>
  </w:num>
  <w:num w:numId="5" w16cid:durableId="1020397414">
    <w:abstractNumId w:val="2"/>
  </w:num>
  <w:num w:numId="6" w16cid:durableId="1044014832">
    <w:abstractNumId w:val="3"/>
  </w:num>
  <w:num w:numId="7" w16cid:durableId="1045982818">
    <w:abstractNumId w:val="5"/>
  </w:num>
  <w:num w:numId="8" w16cid:durableId="2107186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AU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B1"/>
    <w:rsid w:val="00004353"/>
    <w:rsid w:val="00034F12"/>
    <w:rsid w:val="000466D2"/>
    <w:rsid w:val="00071291"/>
    <w:rsid w:val="0008322F"/>
    <w:rsid w:val="000B48F5"/>
    <w:rsid w:val="000C0D62"/>
    <w:rsid w:val="000E03EF"/>
    <w:rsid w:val="000E29A7"/>
    <w:rsid w:val="000F6945"/>
    <w:rsid w:val="00100CE7"/>
    <w:rsid w:val="0013038E"/>
    <w:rsid w:val="00130403"/>
    <w:rsid w:val="00146B75"/>
    <w:rsid w:val="001557EC"/>
    <w:rsid w:val="00161EE8"/>
    <w:rsid w:val="001637E0"/>
    <w:rsid w:val="001B00CA"/>
    <w:rsid w:val="001B2840"/>
    <w:rsid w:val="001B4105"/>
    <w:rsid w:val="001C67CA"/>
    <w:rsid w:val="00202324"/>
    <w:rsid w:val="00227147"/>
    <w:rsid w:val="00254754"/>
    <w:rsid w:val="00296BFF"/>
    <w:rsid w:val="002A24A5"/>
    <w:rsid w:val="002A735C"/>
    <w:rsid w:val="002B1DF0"/>
    <w:rsid w:val="002B1F66"/>
    <w:rsid w:val="002B39EE"/>
    <w:rsid w:val="002B43A7"/>
    <w:rsid w:val="002C065A"/>
    <w:rsid w:val="002D2C57"/>
    <w:rsid w:val="002D6981"/>
    <w:rsid w:val="002F4F56"/>
    <w:rsid w:val="003149D5"/>
    <w:rsid w:val="003210C0"/>
    <w:rsid w:val="00323B1B"/>
    <w:rsid w:val="00326ED5"/>
    <w:rsid w:val="00327644"/>
    <w:rsid w:val="0035353A"/>
    <w:rsid w:val="00366C22"/>
    <w:rsid w:val="00373E3A"/>
    <w:rsid w:val="00377364"/>
    <w:rsid w:val="00383AA1"/>
    <w:rsid w:val="00393002"/>
    <w:rsid w:val="003B0BE3"/>
    <w:rsid w:val="003D1F2D"/>
    <w:rsid w:val="003F28F4"/>
    <w:rsid w:val="00411DA7"/>
    <w:rsid w:val="00425CC8"/>
    <w:rsid w:val="00435C76"/>
    <w:rsid w:val="00442D98"/>
    <w:rsid w:val="00453C27"/>
    <w:rsid w:val="004838A6"/>
    <w:rsid w:val="004A7FDF"/>
    <w:rsid w:val="004B7938"/>
    <w:rsid w:val="004C6631"/>
    <w:rsid w:val="004F548D"/>
    <w:rsid w:val="0050061B"/>
    <w:rsid w:val="005007A2"/>
    <w:rsid w:val="00516B27"/>
    <w:rsid w:val="00516C7F"/>
    <w:rsid w:val="0053319F"/>
    <w:rsid w:val="00543AE7"/>
    <w:rsid w:val="00546D0C"/>
    <w:rsid w:val="00561F4A"/>
    <w:rsid w:val="0056702E"/>
    <w:rsid w:val="0057216E"/>
    <w:rsid w:val="005B6736"/>
    <w:rsid w:val="005C2092"/>
    <w:rsid w:val="005C2160"/>
    <w:rsid w:val="005C3006"/>
    <w:rsid w:val="005D1FE2"/>
    <w:rsid w:val="005E4CF9"/>
    <w:rsid w:val="00601232"/>
    <w:rsid w:val="00601455"/>
    <w:rsid w:val="0062728A"/>
    <w:rsid w:val="00657843"/>
    <w:rsid w:val="00676DE4"/>
    <w:rsid w:val="00680D0B"/>
    <w:rsid w:val="006A5F43"/>
    <w:rsid w:val="006D034F"/>
    <w:rsid w:val="006E6F2D"/>
    <w:rsid w:val="006F06E8"/>
    <w:rsid w:val="00736A31"/>
    <w:rsid w:val="00770EFB"/>
    <w:rsid w:val="00774E56"/>
    <w:rsid w:val="00777272"/>
    <w:rsid w:val="007A0184"/>
    <w:rsid w:val="007C22B9"/>
    <w:rsid w:val="007C4903"/>
    <w:rsid w:val="007E336B"/>
    <w:rsid w:val="007E3E1D"/>
    <w:rsid w:val="007F76F6"/>
    <w:rsid w:val="008042E6"/>
    <w:rsid w:val="00811371"/>
    <w:rsid w:val="0082477B"/>
    <w:rsid w:val="008248A8"/>
    <w:rsid w:val="00850874"/>
    <w:rsid w:val="00861F8D"/>
    <w:rsid w:val="00885F94"/>
    <w:rsid w:val="00893824"/>
    <w:rsid w:val="008B25A0"/>
    <w:rsid w:val="00904A49"/>
    <w:rsid w:val="009252F6"/>
    <w:rsid w:val="00952280"/>
    <w:rsid w:val="0098440C"/>
    <w:rsid w:val="009A69BC"/>
    <w:rsid w:val="009D4CB5"/>
    <w:rsid w:val="009F6C3C"/>
    <w:rsid w:val="00A02333"/>
    <w:rsid w:val="00A1019F"/>
    <w:rsid w:val="00A2388C"/>
    <w:rsid w:val="00A469B9"/>
    <w:rsid w:val="00A643C1"/>
    <w:rsid w:val="00A84786"/>
    <w:rsid w:val="00A85079"/>
    <w:rsid w:val="00A92891"/>
    <w:rsid w:val="00AA5623"/>
    <w:rsid w:val="00AC3D2A"/>
    <w:rsid w:val="00AD4B42"/>
    <w:rsid w:val="00B07543"/>
    <w:rsid w:val="00B1146B"/>
    <w:rsid w:val="00B132C1"/>
    <w:rsid w:val="00B21DBA"/>
    <w:rsid w:val="00B23E81"/>
    <w:rsid w:val="00B52488"/>
    <w:rsid w:val="00B5798E"/>
    <w:rsid w:val="00B656CC"/>
    <w:rsid w:val="00B661C7"/>
    <w:rsid w:val="00B7454B"/>
    <w:rsid w:val="00B86182"/>
    <w:rsid w:val="00BA30AA"/>
    <w:rsid w:val="00BB091B"/>
    <w:rsid w:val="00BB517B"/>
    <w:rsid w:val="00BB73D2"/>
    <w:rsid w:val="00BC76A3"/>
    <w:rsid w:val="00BE70D2"/>
    <w:rsid w:val="00BF1C36"/>
    <w:rsid w:val="00C151CD"/>
    <w:rsid w:val="00C25833"/>
    <w:rsid w:val="00C62F76"/>
    <w:rsid w:val="00C864C7"/>
    <w:rsid w:val="00C87E6A"/>
    <w:rsid w:val="00CB3E03"/>
    <w:rsid w:val="00CC292F"/>
    <w:rsid w:val="00CC5462"/>
    <w:rsid w:val="00CD6E48"/>
    <w:rsid w:val="00CE0803"/>
    <w:rsid w:val="00CF05E4"/>
    <w:rsid w:val="00D16F66"/>
    <w:rsid w:val="00D37FA1"/>
    <w:rsid w:val="00D459AC"/>
    <w:rsid w:val="00D505B1"/>
    <w:rsid w:val="00D51780"/>
    <w:rsid w:val="00D54414"/>
    <w:rsid w:val="00D54C7D"/>
    <w:rsid w:val="00D54DF7"/>
    <w:rsid w:val="00D80317"/>
    <w:rsid w:val="00D9522D"/>
    <w:rsid w:val="00D961CE"/>
    <w:rsid w:val="00DB2602"/>
    <w:rsid w:val="00DC65DD"/>
    <w:rsid w:val="00DD4AC9"/>
    <w:rsid w:val="00DD6833"/>
    <w:rsid w:val="00DE6896"/>
    <w:rsid w:val="00DF2491"/>
    <w:rsid w:val="00E03DEE"/>
    <w:rsid w:val="00E213B7"/>
    <w:rsid w:val="00E22381"/>
    <w:rsid w:val="00E26823"/>
    <w:rsid w:val="00E8560C"/>
    <w:rsid w:val="00E92386"/>
    <w:rsid w:val="00EA7CBF"/>
    <w:rsid w:val="00EB4578"/>
    <w:rsid w:val="00EC1F02"/>
    <w:rsid w:val="00ED1B35"/>
    <w:rsid w:val="00ED6FD5"/>
    <w:rsid w:val="00EE1944"/>
    <w:rsid w:val="00EF4B6D"/>
    <w:rsid w:val="00F02D9F"/>
    <w:rsid w:val="00F35400"/>
    <w:rsid w:val="00F362CA"/>
    <w:rsid w:val="00F57FF5"/>
    <w:rsid w:val="00F75543"/>
    <w:rsid w:val="00FA1AEB"/>
    <w:rsid w:val="00FA3E78"/>
    <w:rsid w:val="00FA70AC"/>
    <w:rsid w:val="00FC0019"/>
    <w:rsid w:val="00FD2E0F"/>
    <w:rsid w:val="00FD444C"/>
    <w:rsid w:val="00FE03AE"/>
    <w:rsid w:val="00FE66A1"/>
    <w:rsid w:val="00FF266C"/>
    <w:rsid w:val="00FF4CED"/>
    <w:rsid w:val="2A3C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61AECAE6"/>
  <w15:chartTrackingRefBased/>
  <w15:docId w15:val="{606D2DED-F5A1-4B54-80DA-E9C626B4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qFormat/>
    <w:rsid w:val="003149D5"/>
    <w:pPr>
      <w:keepNext/>
      <w:spacing w:before="240" w:after="60"/>
      <w:outlineLvl w:val="0"/>
    </w:pPr>
    <w:rPr>
      <w:rFonts w:ascii="Verdana" w:hAnsi="Verdana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3149D5"/>
    <w:pPr>
      <w:keepNext/>
      <w:spacing w:before="240" w:after="60"/>
      <w:outlineLvl w:val="1"/>
    </w:pPr>
    <w:rPr>
      <w:rFonts w:ascii="Verdana" w:hAnsi="Verdana"/>
      <w:b/>
      <w:i/>
      <w:sz w:val="24"/>
    </w:rPr>
  </w:style>
  <w:style w:type="paragraph" w:styleId="Heading3">
    <w:name w:val="heading 3"/>
    <w:basedOn w:val="Normal"/>
    <w:next w:val="Normal"/>
    <w:qFormat/>
    <w:rsid w:val="003149D5"/>
    <w:pPr>
      <w:keepNext/>
      <w:spacing w:before="240" w:after="60"/>
      <w:outlineLvl w:val="2"/>
    </w:pPr>
    <w:rPr>
      <w:rFonts w:ascii="Verdana" w:hAnsi="Verdan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customStyle="1" w:styleId="OSLBodyText">
    <w:name w:val="OSL Body Text"/>
    <w:basedOn w:val="Normal"/>
    <w:rsid w:val="00777272"/>
    <w:pPr>
      <w:spacing w:after="240"/>
    </w:pPr>
    <w:rPr>
      <w:rFonts w:ascii="Verdana" w:hAnsi="Verdana"/>
    </w:rPr>
  </w:style>
  <w:style w:type="paragraph" w:customStyle="1" w:styleId="StyleHeading2VerdanaNotItalic">
    <w:name w:val="Style Heading 2 + Verdana Not Italic"/>
    <w:basedOn w:val="Heading2"/>
    <w:next w:val="OSLBodyText"/>
    <w:rsid w:val="00777272"/>
    <w:pPr>
      <w:spacing w:after="120"/>
    </w:pPr>
    <w:rPr>
      <w:bCs/>
      <w:i w:val="0"/>
    </w:rPr>
  </w:style>
  <w:style w:type="paragraph" w:styleId="BalloonText">
    <w:name w:val="Balloon Text"/>
    <w:basedOn w:val="Normal"/>
    <w:semiHidden/>
    <w:rsid w:val="00BB517B"/>
    <w:rPr>
      <w:rFonts w:ascii="Tahoma" w:hAnsi="Tahoma" w:cs="Tahoma"/>
      <w:sz w:val="16"/>
      <w:szCs w:val="16"/>
    </w:rPr>
  </w:style>
  <w:style w:type="paragraph" w:customStyle="1" w:styleId="DocStatus">
    <w:name w:val="DocStatus"/>
    <w:basedOn w:val="Normal"/>
    <w:rsid w:val="00CB3E03"/>
    <w:pPr>
      <w:spacing w:before="60"/>
    </w:pPr>
    <w:rPr>
      <w:rFonts w:ascii="Verdana" w:hAnsi="Verdana"/>
      <w:color w:val="008080"/>
      <w:sz w:val="16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76DE4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ct\ICT%20Technical%20Documents\Templates\ICT%20Tech%20Notes%20-%20General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823999001D842CEB7EB9250453A77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DA3B8-43B7-4C5B-9237-4E21CB18940A}"/>
      </w:docPartPr>
      <w:docPartBody>
        <w:p w:rsidR="00E5295E" w:rsidRDefault="00FF5124" w:rsidP="00FF5124">
          <w:pPr>
            <w:pStyle w:val="7823999001D842CEB7EB9250453A7797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24"/>
    <w:rsid w:val="00E5295E"/>
    <w:rsid w:val="00E80D35"/>
    <w:rsid w:val="00FF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823999001D842CEB7EB9250453A7797">
    <w:name w:val="7823999001D842CEB7EB9250453A7797"/>
    <w:rsid w:val="00FF51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FDFD3E-6D72-4A26-BDF5-5BB8011E07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8FF061-FD1B-4773-AAF3-EE878CD4442B}">
  <ds:schemaRefs>
    <ds:schemaRef ds:uri="http://schemas.microsoft.com/office/2006/metadata/properties"/>
    <ds:schemaRef ds:uri="http://schemas.microsoft.com/office/infopath/2007/PartnerControls"/>
    <ds:schemaRef ds:uri="3924b71c-c110-48ea-bc51-2f03443883fd"/>
    <ds:schemaRef ds:uri="a7130040-a85f-40f6-8ab2-b11de916c767"/>
  </ds:schemaRefs>
</ds:datastoreItem>
</file>

<file path=customXml/itemProps3.xml><?xml version="1.0" encoding="utf-8"?>
<ds:datastoreItem xmlns:ds="http://schemas.openxmlformats.org/officeDocument/2006/customXml" ds:itemID="{C2F9AE8D-A4CC-4603-8C90-950A0BB741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ICT Tech Notes - General.dot</Template>
  <TotalTime>217</TotalTime>
  <Pages>5</Pages>
  <Words>265</Words>
  <Characters>1303</Characters>
  <Application>Microsoft Office Word</Application>
  <DocSecurity>0</DocSecurity>
  <Lines>81</Lines>
  <Paragraphs>43</Paragraphs>
  <ScaleCrop>false</ScaleCrop>
  <Manager>Jonathan Payne</Manager>
  <Company>Oil Search Ltd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</dc:title>
  <dc:subject>Tech Note Subject</dc:subject>
  <dc:creator>Darren Daly</dc:creator>
  <cp:keywords/>
  <cp:lastModifiedBy>Mat Gallehawk</cp:lastModifiedBy>
  <cp:revision>71</cp:revision>
  <cp:lastPrinted>2009-05-07T07:26:00Z</cp:lastPrinted>
  <dcterms:created xsi:type="dcterms:W3CDTF">2021-03-09T23:01:00Z</dcterms:created>
  <dcterms:modified xsi:type="dcterms:W3CDTF">2023-08-09T00:32:00Z</dcterms:modified>
  <cp:category>One Off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i4>1</vt:i4>
  </property>
  <property fmtid="{D5CDD505-2E9C-101B-9397-08002B2CF9AE}" pid="3" name="ContentTypeId">
    <vt:lpwstr>0x010100EF4EA6FF5D9B274F9B14E2D5A664A837</vt:lpwstr>
  </property>
  <property fmtid="{D5CDD505-2E9C-101B-9397-08002B2CF9AE}" pid="4" name="MediaServiceImageTags">
    <vt:lpwstr/>
  </property>
  <property fmtid="{D5CDD505-2E9C-101B-9397-08002B2CF9AE}" pid="5" name="GrammarlyDocumentId">
    <vt:lpwstr>8c69c16e85bc593795bf0ba6fbb33e37b4aac5e9d11ac7d68bdffeb5907a3271</vt:lpwstr>
  </property>
</Properties>
</file>