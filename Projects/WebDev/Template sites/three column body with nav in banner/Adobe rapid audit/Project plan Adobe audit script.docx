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00174958" w:rsidR="003D1F2D" w:rsidRPr="0062728A" w:rsidRDefault="00885F94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Adobe license management</w:t>
            </w:r>
          </w:p>
        </w:tc>
      </w:tr>
    </w:tbl>
    <w:p w14:paraId="5EB8DBEF" w14:textId="77777777" w:rsidR="00004353" w:rsidRPr="0062728A" w:rsidRDefault="00004353" w:rsidP="0062728A"/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004353" w14:paraId="13742112" w14:textId="77777777" w:rsidTr="00543AE7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004353" w:rsidRPr="0062728A" w:rsidRDefault="00004353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21" w:type="dxa"/>
            <w:vAlign w:val="center"/>
          </w:tcPr>
          <w:p w14:paraId="72B7E25E" w14:textId="767F398E" w:rsidR="00AA5623" w:rsidRPr="0062728A" w:rsidRDefault="00885F94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Creating a script that </w:t>
            </w:r>
            <w:r w:rsidR="00ED1B35">
              <w:rPr>
                <w:rFonts w:ascii="Verdana" w:hAnsi="Verdana"/>
                <w:sz w:val="18"/>
                <w:szCs w:val="18"/>
              </w:rPr>
              <w:t>assist in auditing adobe for terminated users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4AAF71E0" w:rsidR="008042E6" w:rsidRPr="00FE03AE" w:rsidRDefault="00B132C1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742B829D" w:rsidR="008042E6" w:rsidRPr="00FE03AE" w:rsidRDefault="00885F9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9/01/2023</w:t>
            </w:r>
          </w:p>
        </w:tc>
        <w:tc>
          <w:tcPr>
            <w:tcW w:w="6710" w:type="dxa"/>
            <w:vAlign w:val="center"/>
          </w:tcPr>
          <w:p w14:paraId="11235570" w14:textId="071C9C7B" w:rsidR="008042E6" w:rsidRPr="00FE03AE" w:rsidRDefault="00885F9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Document creation</w:t>
            </w:r>
          </w:p>
        </w:tc>
        <w:tc>
          <w:tcPr>
            <w:tcW w:w="1701" w:type="dxa"/>
          </w:tcPr>
          <w:p w14:paraId="13916CFA" w14:textId="2E6D3A44" w:rsidR="008042E6" w:rsidRPr="00FE03AE" w:rsidRDefault="00885F9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Mathew </w:t>
            </w:r>
            <w:r w:rsidR="00C62F76">
              <w:rPr>
                <w:rFonts w:ascii="Verdana" w:hAnsi="Verdana"/>
                <w:sz w:val="18"/>
                <w:szCs w:val="18"/>
              </w:rPr>
              <w:t>Gallehawk</w:t>
            </w:r>
          </w:p>
        </w:tc>
      </w:tr>
    </w:tbl>
    <w:p w14:paraId="3D1DFBC8" w14:textId="77777777" w:rsidR="00442D98" w:rsidRDefault="00442D98">
      <w:pPr>
        <w:pStyle w:val="Heading2"/>
        <w:sectPr w:rsidR="00442D98" w:rsidSect="00543AE7">
          <w:headerReference w:type="default" r:id="rId10"/>
          <w:footerReference w:type="default" r:id="rId11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BC1E9D" w14:textId="323BA248" w:rsidR="005D1FE2" w:rsidRDefault="005D1FE2" w:rsidP="005D1FE2">
      <w:pPr>
        <w:pStyle w:val="Heading1"/>
      </w:pPr>
      <w:r>
        <w:t>Pain Point</w:t>
      </w:r>
    </w:p>
    <w:p w14:paraId="34CD6951" w14:textId="3A5C2E8D" w:rsidR="005D1FE2" w:rsidRPr="005D1FE2" w:rsidRDefault="00FF266C" w:rsidP="005D1FE2">
      <w:r>
        <w:t xml:space="preserve">Adobe Admin portal is not and </w:t>
      </w:r>
      <w:proofErr w:type="spellStart"/>
      <w:r>
        <w:t>can not</w:t>
      </w:r>
      <w:proofErr w:type="spellEnd"/>
      <w:r>
        <w:t xml:space="preserve"> be integrated with AD-UC or A</w:t>
      </w:r>
      <w:r w:rsidR="00811371">
        <w:t xml:space="preserve">zure. The effect of which is that users </w:t>
      </w:r>
      <w:r w:rsidR="00516B27">
        <w:t xml:space="preserve">licenses are not automatically removed when end-dated. Monthly </w:t>
      </w:r>
      <w:r w:rsidR="00736A31">
        <w:t xml:space="preserve">audits are how we address this however they are painful as there are 100+ accounts and each one gets searched in AD </w:t>
      </w:r>
      <w:proofErr w:type="spellStart"/>
      <w:r w:rsidR="00FF4CED">
        <w:t>individualy</w:t>
      </w:r>
      <w:proofErr w:type="spellEnd"/>
      <w:r w:rsidR="00FF4CED">
        <w:t>.</w:t>
      </w:r>
      <w:r w:rsidR="00736A31">
        <w:t xml:space="preserve"> </w:t>
      </w:r>
    </w:p>
    <w:p w14:paraId="0233ECFC" w14:textId="7D72B9FA" w:rsidR="005D1FE2" w:rsidRDefault="005D1FE2" w:rsidP="005D1FE2">
      <w:pPr>
        <w:pStyle w:val="Heading1"/>
      </w:pPr>
      <w:r>
        <w:t>Stake Holders</w:t>
      </w:r>
    </w:p>
    <w:p w14:paraId="35559518" w14:textId="36FF35B4" w:rsidR="00FF4CED" w:rsidRDefault="00FF4CED" w:rsidP="00FF4CED">
      <w:r>
        <w:t>Service Desk manage this responsibility.</w:t>
      </w:r>
    </w:p>
    <w:p w14:paraId="7DF81AEC" w14:textId="39CDA899" w:rsidR="005D1FE2" w:rsidRDefault="005D1FE2" w:rsidP="005D1FE2">
      <w:pPr>
        <w:pStyle w:val="Heading1"/>
      </w:pPr>
      <w:r>
        <w:t>Proposed Solution</w:t>
      </w:r>
    </w:p>
    <w:p w14:paraId="21C9D604" w14:textId="3740780E" w:rsidR="00FF4CED" w:rsidRDefault="00FF4CED" w:rsidP="00FF4CED">
      <w:r>
        <w:t xml:space="preserve">Adobe admin portal allows for the export of a csv file, it would be possible to </w:t>
      </w:r>
      <w:r w:rsidR="00AD4B42">
        <w:t xml:space="preserve">create a </w:t>
      </w:r>
      <w:r w:rsidR="00B86182">
        <w:t>P</w:t>
      </w:r>
      <w:r w:rsidR="00AD4B42">
        <w:t>ower</w:t>
      </w:r>
      <w:r w:rsidR="00B86182">
        <w:t>-</w:t>
      </w:r>
      <w:r w:rsidR="00AD4B42">
        <w:t xml:space="preserve">shell script that takes the csv file passes it and returns a list of end dated users. </w:t>
      </w:r>
      <w:r w:rsidR="00B86182">
        <w:t>We could then just end date those users, save checking each user monthly.</w:t>
      </w:r>
    </w:p>
    <w:p w14:paraId="642F3225" w14:textId="730510B5" w:rsidR="00BB73D2" w:rsidRDefault="005007A2" w:rsidP="005007A2">
      <w:pPr>
        <w:pStyle w:val="Heading1"/>
      </w:pPr>
      <w:r>
        <w:t xml:space="preserve">Proposed Procedure </w:t>
      </w:r>
    </w:p>
    <w:p w14:paraId="245EF7E7" w14:textId="3914AC5D" w:rsidR="005007A2" w:rsidRDefault="005007A2" w:rsidP="005007A2">
      <w:r>
        <w:t xml:space="preserve">Once completed </w:t>
      </w:r>
      <w:r w:rsidR="00601455">
        <w:t>an analyst would place the exported csv file, run the script and check the output script</w:t>
      </w:r>
      <w:r w:rsidR="00E8560C">
        <w:t>.</w:t>
      </w:r>
    </w:p>
    <w:p w14:paraId="6D4CAA06" w14:textId="1893DC63" w:rsidR="00E8560C" w:rsidRDefault="00E8560C" w:rsidP="005007A2"/>
    <w:p w14:paraId="3B0BE275" w14:textId="3B41967D" w:rsidR="00E8560C" w:rsidRPr="005007A2" w:rsidRDefault="00E8560C" w:rsidP="005007A2"/>
    <w:p w14:paraId="2287F33E" w14:textId="3958C862" w:rsidR="00BF1C36" w:rsidRDefault="00BF1C36">
      <w:pPr>
        <w:rPr>
          <w:rFonts w:ascii="Verdana" w:hAnsi="Verdana"/>
        </w:rPr>
      </w:pPr>
      <w:r>
        <w:br w:type="page"/>
      </w:r>
    </w:p>
    <w:p w14:paraId="67FB0D27" w14:textId="2B976BBA" w:rsidR="00CC5462" w:rsidRDefault="002B39EE" w:rsidP="00BF1C36">
      <w:pPr>
        <w:pStyle w:val="Heading1"/>
      </w:pPr>
      <w:r>
        <w:lastRenderedPageBreak/>
        <w:t>First development iteration</w:t>
      </w:r>
    </w:p>
    <w:p w14:paraId="6B0C8B85" w14:textId="5F3D9E50" w:rsidR="002B39EE" w:rsidRDefault="00C25833" w:rsidP="00D505B1">
      <w:pPr>
        <w:pStyle w:val="OSLBodyText"/>
      </w:pPr>
      <w:r>
        <w:t>Pull the required field from adobe csv file</w:t>
      </w:r>
    </w:p>
    <w:p w14:paraId="68A929FF" w14:textId="1DBAD985" w:rsidR="00CC5462" w:rsidRDefault="00C25833" w:rsidP="00D505B1">
      <w:pPr>
        <w:pStyle w:val="OSLBodyText"/>
      </w:pPr>
      <w:r>
        <w:t>Create a new output field each run</w:t>
      </w:r>
    </w:p>
    <w:p w14:paraId="7605916B" w14:textId="0E308523" w:rsidR="00C25833" w:rsidRDefault="00BF1C36" w:rsidP="00D505B1">
      <w:pPr>
        <w:pStyle w:val="OSLBodyTex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75CC74" wp14:editId="4ECB1E12">
                <wp:simplePos x="0" y="0"/>
                <wp:positionH relativeFrom="margin">
                  <wp:align>right</wp:align>
                </wp:positionH>
                <wp:positionV relativeFrom="paragraph">
                  <wp:posOffset>311150</wp:posOffset>
                </wp:positionV>
                <wp:extent cx="6375400" cy="3561715"/>
                <wp:effectExtent l="0" t="0" r="2540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5400" cy="3562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DE425" w14:textId="6CE92CEB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26A62281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 Auditor</w:t>
                            </w:r>
                          </w:p>
                          <w:p w14:paraId="4E867825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Passes through csv generated by adobe and returns a csv of end dated user</w:t>
                            </w:r>
                          </w:p>
                          <w:p w14:paraId="17BBEFA5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1FE55C5E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3D154A4E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#file paths</w:t>
                            </w:r>
                          </w:p>
                          <w:p w14:paraId="74D0691A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'\\aus.gjames.com.au\shares\homedir\users\e103719\Documents\Reports\Adobe\users.csv'</w:t>
                            </w:r>
                          </w:p>
                          <w:p w14:paraId="7A5CF15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'\\aus.gjames.com.au\shares\homedir\users\e103719\Documents\Reports\Adobe\AdobeTerminatedUsers.csv'</w:t>
                            </w:r>
                          </w:p>
                          <w:p w14:paraId="5AA2BFC3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30A3881D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#pre run clean up</w:t>
                            </w:r>
                          </w:p>
                          <w:p w14:paraId="0CA9861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del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E892998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F0D89E1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#Recreates the file empty</w:t>
                            </w:r>
                          </w:p>
                          <w:p w14:paraId="556F5886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New-Item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BA3FA14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CBD8C3C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#for loop for each entry from the csv file </w:t>
                            </w:r>
                          </w:p>
                          <w:p w14:paraId="1EB9B1C4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Import-Csv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54E5691E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7FFE9796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#Selects value in the username field</w:t>
                            </w:r>
                          </w:p>
                          <w:p w14:paraId="650A40B6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$_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Username;</w:t>
                            </w:r>
                          </w:p>
                          <w:p w14:paraId="5561839F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9034E1F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2ED8A93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</w:p>
                          <w:p w14:paraId="48DFA3E7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69FAC5C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#adds the selected user to the file</w:t>
                            </w:r>
                          </w:p>
                          <w:p w14:paraId="76A41E49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Add-Content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-Path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-Value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-Encoding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UTF8</w:t>
                            </w:r>
                          </w:p>
                          <w:p w14:paraId="112AC0B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302F2EFA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D29FD25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  <w:p w14:paraId="215EE32E" w14:textId="47FDC130" w:rsidR="00BF1C36" w:rsidRDefault="00BF1C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5CC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8pt;margin-top:24.5pt;width:502pt;height:280.4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">
                <v:textbox>
                  <w:txbxContent>
                    <w:p w14:paraId="067DE425" w14:textId="6CE92CEB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26A62281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 Auditor</w:t>
                      </w:r>
                    </w:p>
                    <w:p w14:paraId="4E867825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Passes through csv generated by adobe and returns a csv of end dated user</w:t>
                      </w:r>
                    </w:p>
                    <w:p w14:paraId="17BBEFA5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1FE55C5E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3D154A4E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#file paths</w:t>
                      </w:r>
                    </w:p>
                    <w:p w14:paraId="74D0691A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'\\aus.gjames.com.au\shares\homedir\users\e103719\Documents\Reports\Adobe\users.csv'</w:t>
                      </w:r>
                    </w:p>
                    <w:p w14:paraId="7A5CF15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'\\aus.gjames.com.au\shares\homedir\users\e103719\Documents\Reports\Adobe\AdobeTerminatedUsers.csv'</w:t>
                      </w:r>
                    </w:p>
                    <w:p w14:paraId="5AA2BFC3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30A3881D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#pre run clean up</w:t>
                      </w:r>
                    </w:p>
                    <w:p w14:paraId="0CA9861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del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5E892998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F0D89E1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#Recreates the file empty</w:t>
                      </w:r>
                    </w:p>
                    <w:p w14:paraId="556F5886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New-Item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2BA3FA14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CBD8C3C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#for loop for each entry from the csv file </w:t>
                      </w:r>
                    </w:p>
                    <w:p w14:paraId="1EB9B1C4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Import-Csv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ForEach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54E5691E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7FFE9796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#Selects value in the username field</w:t>
                      </w:r>
                    </w:p>
                    <w:p w14:paraId="650A40B6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$_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Username;</w:t>
                      </w:r>
                    </w:p>
                    <w:p w14:paraId="5561839F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9034E1F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2ED8A93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</w:p>
                    <w:p w14:paraId="48DFA3E7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69FAC5C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#adds the selected user to the file</w:t>
                      </w:r>
                    </w:p>
                    <w:p w14:paraId="76A41E49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Add-Content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-Path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-Value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-Encoding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UTF8</w:t>
                      </w:r>
                    </w:p>
                    <w:p w14:paraId="112AC0B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302F2EFA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D29FD25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} </w:t>
                      </w:r>
                    </w:p>
                    <w:p w14:paraId="215EE32E" w14:textId="47FDC130" w:rsidR="00BF1C36" w:rsidRDefault="00BF1C36"/>
                  </w:txbxContent>
                </v:textbox>
                <w10:wrap type="square" anchorx="margin"/>
              </v:shape>
            </w:pict>
          </mc:Fallback>
        </mc:AlternateContent>
      </w:r>
      <w:r w:rsidR="00C25833">
        <w:t xml:space="preserve">Output the users to that </w:t>
      </w:r>
      <w:r>
        <w:t>file</w:t>
      </w:r>
    </w:p>
    <w:p w14:paraId="4A7FCD8E" w14:textId="514DF14D" w:rsidR="00BF1C36" w:rsidRDefault="00BF1C36" w:rsidP="00D505B1">
      <w:pPr>
        <w:pStyle w:val="OSLBodyText"/>
      </w:pPr>
      <w:r>
        <w:t>Test success full</w:t>
      </w:r>
    </w:p>
    <w:p w14:paraId="362EEBCB" w14:textId="48EAFA4C" w:rsidR="002C065A" w:rsidRDefault="002C065A">
      <w:pPr>
        <w:rPr>
          <w:rFonts w:ascii="Verdana" w:hAnsi="Verdana"/>
        </w:rPr>
      </w:pPr>
      <w:r>
        <w:br w:type="page"/>
      </w:r>
    </w:p>
    <w:p w14:paraId="673B7983" w14:textId="2B45D1A1" w:rsidR="00BF1C36" w:rsidRDefault="00A2388C" w:rsidP="00A2388C">
      <w:pPr>
        <w:pStyle w:val="Heading1"/>
      </w:pPr>
      <w:r>
        <w:lastRenderedPageBreak/>
        <w:t>Second Iteration</w:t>
      </w:r>
    </w:p>
    <w:p w14:paraId="51794C05" w14:textId="36AF3BF0" w:rsidR="00BF1C36" w:rsidRDefault="00CC292F" w:rsidP="00D505B1">
      <w:pPr>
        <w:pStyle w:val="OSLBodyText"/>
      </w:pPr>
      <w:r>
        <w:t xml:space="preserve">Match the </w:t>
      </w:r>
      <w:r w:rsidR="00AC3D2A">
        <w:t>adobe email to an ad user</w:t>
      </w:r>
    </w:p>
    <w:p w14:paraId="7B9B43EB" w14:textId="4E5643A5" w:rsidR="009D4CB5" w:rsidRDefault="009D4CB5" w:rsidP="00D505B1">
      <w:pPr>
        <w:pStyle w:val="OSLBodyText"/>
      </w:pPr>
      <w:r>
        <w:t>Determine if user in enabled</w:t>
      </w:r>
    </w:p>
    <w:p w14:paraId="34261C5C" w14:textId="62644AE6" w:rsidR="00AC3D2A" w:rsidRDefault="002C065A" w:rsidP="00D505B1">
      <w:pPr>
        <w:pStyle w:val="OSLBodyTex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26B576" wp14:editId="6D9D5C4D">
                <wp:simplePos x="0" y="0"/>
                <wp:positionH relativeFrom="column">
                  <wp:posOffset>102235</wp:posOffset>
                </wp:positionH>
                <wp:positionV relativeFrom="paragraph">
                  <wp:posOffset>128905</wp:posOffset>
                </wp:positionV>
                <wp:extent cx="3587115" cy="2435225"/>
                <wp:effectExtent l="0" t="0" r="13335" b="2222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11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FFA68" w14:textId="7FF9DC2C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16763EED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 Auditor</w:t>
                            </w:r>
                          </w:p>
                          <w:p w14:paraId="5158C71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Passes through csv generated by adobe and returns a csv of end dated user</w:t>
                            </w:r>
                          </w:p>
                          <w:p w14:paraId="55DA91A6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3D127468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808913A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#file paths</w:t>
                            </w:r>
                          </w:p>
                          <w:p w14:paraId="4BB81092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'\\aus.gjames.com.au\shares\homedir\users\e103719\Documents\Reports\Adobe\users.csv'</w:t>
                            </w:r>
                          </w:p>
                          <w:p w14:paraId="6F609B36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'\\aus.gjames.com.au\shares\homedir\users\e103719\Documents\Reports\Adobe\AdobeTerminatedUsers.csv'</w:t>
                            </w:r>
                          </w:p>
                          <w:p w14:paraId="682F4F3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79FEE0B2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#pre run clean up</w:t>
                            </w:r>
                          </w:p>
                          <w:p w14:paraId="41FF0633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del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F9D9DFA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CC27CA8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#Recreates the file empty</w:t>
                            </w:r>
                          </w:p>
                          <w:p w14:paraId="1C34DDD3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New-Item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32EA23F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F132660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#for loop for each entry from the csv file </w:t>
                            </w:r>
                          </w:p>
                          <w:p w14:paraId="3CB40266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Import-Csv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60CCCE81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C1B27B2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#Selects value in the username field</w:t>
                            </w:r>
                          </w:p>
                          <w:p w14:paraId="28CEA2AB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$_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Username ;</w:t>
                            </w:r>
                          </w:p>
                          <w:p w14:paraId="1A434D25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2F341CF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#takes the email from the Adobe email and matches it to an ad user</w:t>
                            </w:r>
                          </w:p>
                          <w:p w14:paraId="693072F8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Get-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-Filter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EmailAddress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-eq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}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Select-Object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DisplayName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Userprincipalname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enabled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2B78CF5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6A745F4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A338F43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570BE43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</w:p>
                          <w:p w14:paraId="7E3EFAE0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12B6EF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A4CE2DC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#adds the selected user to the file</w:t>
                            </w:r>
                          </w:p>
                          <w:p w14:paraId="42A7BF54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Add-Content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-Path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-Value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-Encoding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UTF8</w:t>
                            </w:r>
                          </w:p>
                          <w:p w14:paraId="3863D634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91D56D0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598662C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  <w:p w14:paraId="6C2ECD5D" w14:textId="664F0183" w:rsidR="00676DE4" w:rsidRDefault="00676DE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6B576" id="_x0000_s1027" type="#_x0000_t202" style="position:absolute;margin-left:8.05pt;margin-top:10.15pt;width:282.45pt;height:19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">
                <v:textbox>
                  <w:txbxContent>
                    <w:p w14:paraId="293FFA68" w14:textId="7FF9DC2C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16763EED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 Auditor</w:t>
                      </w:r>
                    </w:p>
                    <w:p w14:paraId="5158C71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Passes through csv generated by adobe and returns a csv of end dated user</w:t>
                      </w:r>
                    </w:p>
                    <w:p w14:paraId="55DA91A6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3D127468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808913A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#file paths</w:t>
                      </w:r>
                    </w:p>
                    <w:p w14:paraId="4BB81092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'\\aus.gjames.com.au\shares\homedir\users\e103719\Documents\Reports\Adobe\users.csv'</w:t>
                      </w:r>
                    </w:p>
                    <w:p w14:paraId="6F609B36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'\\aus.gjames.com.au\shares\homedir\users\e103719\Documents\Reports\Adobe\AdobeTerminatedUsers.csv'</w:t>
                      </w:r>
                    </w:p>
                    <w:p w14:paraId="682F4F3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79FEE0B2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#pre run clean up</w:t>
                      </w:r>
                    </w:p>
                    <w:p w14:paraId="41FF0633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del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6F9D9DFA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CC27CA8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#Recreates the file empty</w:t>
                      </w:r>
                    </w:p>
                    <w:p w14:paraId="1C34DDD3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New-Item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332EA23F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F132660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#for loop for each entry from the csv file </w:t>
                      </w:r>
                    </w:p>
                    <w:p w14:paraId="3CB40266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Import-Csv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ForEach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60CCCE81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C1B27B2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#Selects value in the username field</w:t>
                      </w:r>
                    </w:p>
                    <w:p w14:paraId="28CEA2AB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$_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Username ;</w:t>
                      </w:r>
                    </w:p>
                    <w:p w14:paraId="1A434D25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2F341CF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#takes the email from the Adobe email and matches it to an ad user</w:t>
                      </w:r>
                    </w:p>
                    <w:p w14:paraId="693072F8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Get-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-Filter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EmailAddress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-eq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}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Select-Object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DisplayName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Userprincipalname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enabled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02B78CF5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6A745F4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A338F43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570BE43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</w:p>
                    <w:p w14:paraId="7E3EFAE0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512B6EF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A4CE2DC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#adds the selected user to the file</w:t>
                      </w:r>
                    </w:p>
                    <w:p w14:paraId="42A7BF54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Add-Content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-Path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-Value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-Encoding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UTF8</w:t>
                      </w:r>
                    </w:p>
                    <w:p w14:paraId="3863D634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91D56D0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598662C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} </w:t>
                      </w:r>
                    </w:p>
                    <w:p w14:paraId="6C2ECD5D" w14:textId="664F0183" w:rsidR="00676DE4" w:rsidRDefault="00676DE4"/>
                  </w:txbxContent>
                </v:textbox>
                <w10:wrap type="square"/>
              </v:shape>
            </w:pict>
          </mc:Fallback>
        </mc:AlternateContent>
      </w:r>
    </w:p>
    <w:p w14:paraId="5F1E1F90" w14:textId="77777777" w:rsidR="00AC3D2A" w:rsidRDefault="00AC3D2A" w:rsidP="00D505B1">
      <w:pPr>
        <w:pStyle w:val="OSLBodyText"/>
      </w:pPr>
    </w:p>
    <w:p w14:paraId="7E5E2A3C" w14:textId="7D8741F2" w:rsidR="00FA3E78" w:rsidRDefault="00FA3E78" w:rsidP="00D505B1">
      <w:pPr>
        <w:pStyle w:val="OSLBodyText"/>
      </w:pPr>
    </w:p>
    <w:p w14:paraId="48F9CE62" w14:textId="77777777" w:rsidR="00FA3E78" w:rsidRPr="00D505B1" w:rsidRDefault="00FA3E78" w:rsidP="00D505B1">
      <w:pPr>
        <w:pStyle w:val="OSLBodyText"/>
      </w:pPr>
    </w:p>
    <w:p w14:paraId="6109CF5B" w14:textId="5064C567" w:rsidR="00D505B1" w:rsidRPr="00D505B1" w:rsidRDefault="00D505B1" w:rsidP="00D505B1"/>
    <w:p w14:paraId="44F5D71C" w14:textId="264A2D15" w:rsidR="00D505B1" w:rsidRPr="00D505B1" w:rsidRDefault="00D505B1" w:rsidP="00D505B1"/>
    <w:p w14:paraId="06B0454A" w14:textId="335EE660" w:rsidR="00D505B1" w:rsidRPr="00D505B1" w:rsidRDefault="00D505B1" w:rsidP="00D505B1"/>
    <w:p w14:paraId="5AB8B715" w14:textId="7B548208" w:rsidR="00D505B1" w:rsidRPr="00D505B1" w:rsidRDefault="00D505B1" w:rsidP="00D505B1"/>
    <w:p w14:paraId="740D7233" w14:textId="42E31420" w:rsidR="00D505B1" w:rsidRPr="00D505B1" w:rsidRDefault="00D505B1" w:rsidP="00D505B1"/>
    <w:p w14:paraId="1C87E45F" w14:textId="2450D4B3" w:rsidR="00D505B1" w:rsidRPr="00D505B1" w:rsidRDefault="00D505B1" w:rsidP="00D505B1"/>
    <w:p w14:paraId="4BFC95BE" w14:textId="34097523" w:rsidR="00D505B1" w:rsidRPr="00D505B1" w:rsidRDefault="00D505B1" w:rsidP="00D505B1"/>
    <w:p w14:paraId="69DF94C2" w14:textId="415AB689" w:rsidR="00D505B1" w:rsidRPr="00D505B1" w:rsidRDefault="00D505B1" w:rsidP="00D505B1"/>
    <w:p w14:paraId="50197A5D" w14:textId="14858C4E" w:rsidR="00D505B1" w:rsidRPr="00D505B1" w:rsidRDefault="00D505B1" w:rsidP="00D505B1"/>
    <w:p w14:paraId="2732F603" w14:textId="6914AB87" w:rsidR="00D505B1" w:rsidRPr="00D505B1" w:rsidRDefault="00D505B1" w:rsidP="00D505B1"/>
    <w:p w14:paraId="59053D19" w14:textId="3905C6DE" w:rsidR="00D505B1" w:rsidRPr="00D505B1" w:rsidRDefault="00D505B1" w:rsidP="00D505B1"/>
    <w:p w14:paraId="444D175E" w14:textId="090E0FD8" w:rsidR="00D9522D" w:rsidRDefault="00F02D9F" w:rsidP="00D505B1">
      <w:r>
        <w:t>Test works</w:t>
      </w:r>
    </w:p>
    <w:p w14:paraId="7B828E3B" w14:textId="25485DD4" w:rsidR="00F02D9F" w:rsidRDefault="00F02D9F" w:rsidP="00D505B1">
      <w:r>
        <w:t xml:space="preserve">However Tony Eagleton has </w:t>
      </w:r>
      <w:r w:rsidR="00296BFF">
        <w:t xml:space="preserve">email of </w:t>
      </w:r>
      <w:proofErr w:type="spellStart"/>
      <w:r w:rsidR="00296BFF">
        <w:t>gossi</w:t>
      </w:r>
      <w:proofErr w:type="spellEnd"/>
      <w:r w:rsidR="00296BFF">
        <w:t xml:space="preserve"> in ad and registered with adobe using </w:t>
      </w:r>
      <w:proofErr w:type="spellStart"/>
      <w:r w:rsidR="00F75543">
        <w:t>gjames</w:t>
      </w:r>
      <w:proofErr w:type="spellEnd"/>
      <w:r w:rsidR="00F75543">
        <w:t xml:space="preserve"> and this is causing a conflict </w:t>
      </w:r>
      <w:r w:rsidR="009D4CB5">
        <w:t>I doubt this would cause much of an issue.</w:t>
      </w:r>
    </w:p>
    <w:p w14:paraId="64445918" w14:textId="2D1AC7B6" w:rsidR="009D4CB5" w:rsidRDefault="009D4CB5" w:rsidP="00D505B1"/>
    <w:p w14:paraId="776C4A5C" w14:textId="64D3B3BD" w:rsidR="009D4CB5" w:rsidRDefault="009D4CB5" w:rsidP="00D505B1">
      <w:r>
        <w:t>Will address in adobe</w:t>
      </w:r>
    </w:p>
    <w:p w14:paraId="28A34CE7" w14:textId="1BC9FB55" w:rsidR="009D4CB5" w:rsidRDefault="009D4CB5" w:rsidP="00D505B1"/>
    <w:p w14:paraId="475F34F1" w14:textId="23FCAD37" w:rsidR="00D54414" w:rsidRDefault="00D54414">
      <w:r>
        <w:br w:type="page"/>
      </w:r>
    </w:p>
    <w:p w14:paraId="2F8DCCA1" w14:textId="77777777" w:rsidR="00F75543" w:rsidRDefault="00F75543"/>
    <w:p w14:paraId="7B22D57B" w14:textId="155AC805" w:rsidR="00D9522D" w:rsidRDefault="00F75543" w:rsidP="00F75543">
      <w:pPr>
        <w:pStyle w:val="Heading1"/>
      </w:pPr>
      <w:r>
        <w:t>Third Iteration</w:t>
      </w:r>
    </w:p>
    <w:p w14:paraId="5C886DD2" w14:textId="0AA9A0AF" w:rsidR="00F75543" w:rsidRDefault="00D54414" w:rsidP="00D505B1">
      <w:r>
        <w:t xml:space="preserve">Add </w:t>
      </w:r>
      <w:r w:rsidR="002A24A5">
        <w:t>if statement to determine if user is enabled and append to document in if statement</w:t>
      </w:r>
    </w:p>
    <w:p w14:paraId="6EC74A9F" w14:textId="4EC1BA90" w:rsidR="000C0D62" w:rsidRDefault="002A24A5" w:rsidP="00D505B1">
      <w:r>
        <w:t xml:space="preserve">Clean up sanity checks and </w:t>
      </w:r>
      <w:r w:rsidR="000C0D62">
        <w:t>code from 2</w:t>
      </w:r>
      <w:r w:rsidR="000C0D62" w:rsidRPr="000C0D62">
        <w:rPr>
          <w:vertAlign w:val="superscript"/>
        </w:rPr>
        <w:t>nd</w:t>
      </w:r>
      <w:r w:rsidR="000C0D62">
        <w:t xml:space="preserve"> iteration</w:t>
      </w:r>
    </w:p>
    <w:p w14:paraId="14FE049D" w14:textId="2E4B1591" w:rsidR="00D54414" w:rsidRDefault="00D54414" w:rsidP="00D505B1"/>
    <w:p w14:paraId="6BAB5C4F" w14:textId="55C384CE" w:rsidR="000C0D62" w:rsidRDefault="000C0D62" w:rsidP="00D505B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214F78" wp14:editId="353CCCF0">
                <wp:simplePos x="0" y="0"/>
                <wp:positionH relativeFrom="margin">
                  <wp:posOffset>11430</wp:posOffset>
                </wp:positionH>
                <wp:positionV relativeFrom="paragraph">
                  <wp:posOffset>52070</wp:posOffset>
                </wp:positionV>
                <wp:extent cx="5883275" cy="1404620"/>
                <wp:effectExtent l="0" t="0" r="22225" b="20320"/>
                <wp:wrapTopAndBottom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61811" w14:textId="0A1B516E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2425E73C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 Auditor</w:t>
                            </w:r>
                          </w:p>
                          <w:p w14:paraId="5D24B3A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Passes through csv generated by adobe and returns a csv of end dated user</w:t>
                            </w:r>
                          </w:p>
                          <w:p w14:paraId="640DE6B6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0458BF6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BB4238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#file paths</w:t>
                            </w:r>
                          </w:p>
                          <w:p w14:paraId="28C463C3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'\\aus.gjames.com.au\shares\homedir\users\e103719\Documents\Reports\Adobe\users.csv'</w:t>
                            </w:r>
                          </w:p>
                          <w:p w14:paraId="113408A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'\\aus.gjames.com.au\shares\homedir\users\e103719\Documents\Reports\Adobe\AdobeTerminatedUsers.csv'</w:t>
                            </w:r>
                          </w:p>
                          <w:p w14:paraId="143BEBB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9CDD20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#pre run clean up</w:t>
                            </w:r>
                          </w:p>
                          <w:p w14:paraId="47FEF929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del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BA97097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E510A66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#Recreates the file empty</w:t>
                            </w:r>
                          </w:p>
                          <w:p w14:paraId="1608D814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New-Item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C5635C1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25919AF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#for loop for each entry from the csv file </w:t>
                            </w:r>
                          </w:p>
                          <w:p w14:paraId="6F3B300E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Import-Csv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4CAF6EF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141BAF4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1ADCA5A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#Selects value in the username field</w:t>
                            </w:r>
                          </w:p>
                          <w:p w14:paraId="1338C2E1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$_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Username ;</w:t>
                            </w:r>
                          </w:p>
                          <w:p w14:paraId="0398EB10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C7E7691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#takes the email from the Adobe email and matches it to an ad user</w:t>
                            </w:r>
                          </w:p>
                          <w:p w14:paraId="3A976388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Get-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-Filter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EmailAddress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-like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}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Select-Object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Userprincipalname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enabled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CD21D7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3C23063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 2nd iteration</w:t>
                            </w:r>
                          </w:p>
                          <w:p w14:paraId="4BC6EFA0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29E3A6AA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#$User</w:t>
                            </w:r>
                          </w:p>
                          <w:p w14:paraId="1D7DA3EC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#$ADuser;</w:t>
                            </w:r>
                          </w:p>
                          <w:p w14:paraId="7806583E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#adds the selected user to the file</w:t>
                            </w:r>
                          </w:p>
                          <w:p w14:paraId="2674359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#Add-Content -Path 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-Value 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-Encoding UTF8</w:t>
                            </w:r>
                          </w:p>
                          <w:p w14:paraId="5339A1E0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6503E00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0B705BF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86464F9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#if statement to filter out the disabled users</w:t>
                            </w:r>
                          </w:p>
                          <w:p w14:paraId="6E82969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</w:rPr>
                              <w:t>if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enabled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-eq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$false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)</w:t>
                            </w:r>
                          </w:p>
                          <w:p w14:paraId="22D7516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959D74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46A45486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94B661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#appends the list to blank csv</w:t>
                            </w:r>
                          </w:p>
                          <w:p w14:paraId="4C97FF7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Add-Content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-Path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-Value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Userprincipalname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-Encoding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UTF8</w:t>
                            </w:r>
                          </w:p>
                          <w:p w14:paraId="7E2FFE7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2415E8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70D4A92C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  <w:p w14:paraId="0653BBB4" w14:textId="1D9577A2" w:rsidR="00D54414" w:rsidRDefault="00D544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214F78" id="_x0000_s1028" type="#_x0000_t202" style="position:absolute;margin-left:.9pt;margin-top:4.1pt;width:463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">
                <v:textbox style="mso-fit-shape-to-text:t">
                  <w:txbxContent>
                    <w:p w14:paraId="07961811" w14:textId="0A1B516E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2425E73C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 Auditor</w:t>
                      </w:r>
                    </w:p>
                    <w:p w14:paraId="5D24B3A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Passes through csv generated by adobe and returns a csv of end dated user</w:t>
                      </w:r>
                    </w:p>
                    <w:p w14:paraId="640DE6B6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0458BF6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BB4238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#file paths</w:t>
                      </w:r>
                    </w:p>
                    <w:p w14:paraId="28C463C3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'\\aus.gjames.com.au\shares\homedir\users\e103719\Documents\Reports\Adobe\users.csv'</w:t>
                      </w:r>
                    </w:p>
                    <w:p w14:paraId="113408A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'\\aus.gjames.com.au\shares\homedir\users\e103719\Documents\Reports\Adobe\AdobeTerminatedUsers.csv'</w:t>
                      </w:r>
                    </w:p>
                    <w:p w14:paraId="143BEBB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9CDD20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#pre run clean up</w:t>
                      </w:r>
                    </w:p>
                    <w:p w14:paraId="47FEF929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del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1BA97097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E510A66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#Recreates the file empty</w:t>
                      </w:r>
                    </w:p>
                    <w:p w14:paraId="1608D814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New-Item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6C5635C1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25919AF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#for loop for each entry from the csv file </w:t>
                      </w:r>
                    </w:p>
                    <w:p w14:paraId="6F3B300E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Import-Csv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ForEach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4CAF6EF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141BAF4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1ADCA5A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#Selects value in the username field</w:t>
                      </w:r>
                    </w:p>
                    <w:p w14:paraId="1338C2E1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$_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Username ;</w:t>
                      </w:r>
                    </w:p>
                    <w:p w14:paraId="0398EB10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C7E7691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#takes the email from the Adobe email and matches it to an ad user</w:t>
                      </w:r>
                    </w:p>
                    <w:p w14:paraId="3A976388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Get-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-Filter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EmailAddress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-like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}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Select-Object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Userprincipalname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enabled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5CD21D7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3C23063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 2nd iteration</w:t>
                      </w:r>
                    </w:p>
                    <w:p w14:paraId="4BC6EFA0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29E3A6AA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#$User</w:t>
                      </w:r>
                    </w:p>
                    <w:p w14:paraId="1D7DA3EC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#$ADuser;</w:t>
                      </w:r>
                    </w:p>
                    <w:p w14:paraId="7806583E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#adds the selected user to the file</w:t>
                      </w:r>
                    </w:p>
                    <w:p w14:paraId="2674359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#Add-Content -Path 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-Value 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-Encoding UTF8</w:t>
                      </w:r>
                    </w:p>
                    <w:p w14:paraId="5339A1E0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6503E00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0B705BF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86464F9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#if statement to filter out the disabled users</w:t>
                      </w:r>
                    </w:p>
                    <w:p w14:paraId="6E82969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</w:rPr>
                        <w:t>if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enabled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-eq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$false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)</w:t>
                      </w:r>
                    </w:p>
                    <w:p w14:paraId="22D7516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{</w:t>
                      </w:r>
                    </w:p>
                    <w:p w14:paraId="3959D74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46A45486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294B661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#appends the list to blank csv</w:t>
                      </w:r>
                    </w:p>
                    <w:p w14:paraId="4C97FF7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Add-Content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-Path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-Value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Userprincipalname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-Encoding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UTF8</w:t>
                      </w:r>
                    </w:p>
                    <w:p w14:paraId="7E2FFE7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}</w:t>
                      </w:r>
                    </w:p>
                    <w:p w14:paraId="12415E8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70D4A92C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} </w:t>
                      </w:r>
                    </w:p>
                    <w:p w14:paraId="0653BBB4" w14:textId="1D9577A2" w:rsidR="00D54414" w:rsidRDefault="00D54414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CA113D" w14:textId="50D8D177" w:rsidR="000C0D62" w:rsidRDefault="000C0D62" w:rsidP="00D505B1">
      <w:r>
        <w:t>Test successful</w:t>
      </w:r>
    </w:p>
    <w:p w14:paraId="28E89062" w14:textId="03531CE6" w:rsidR="000C0D62" w:rsidRDefault="000C0D62" w:rsidP="00D505B1"/>
    <w:p w14:paraId="26884653" w14:textId="54FE9C6B" w:rsidR="00A643C1" w:rsidRDefault="00A643C1">
      <w:r>
        <w:br w:type="page"/>
      </w:r>
    </w:p>
    <w:p w14:paraId="46C3A38A" w14:textId="41E10AFE" w:rsidR="00A643C1" w:rsidRDefault="00A643C1" w:rsidP="00A643C1">
      <w:pPr>
        <w:pStyle w:val="Heading1"/>
      </w:pPr>
      <w:r>
        <w:lastRenderedPageBreak/>
        <w:t>Fourth iteration</w:t>
      </w:r>
    </w:p>
    <w:p w14:paraId="716F8883" w14:textId="33F6222E" w:rsidR="00A643C1" w:rsidRDefault="00A643C1" w:rsidP="00D505B1"/>
    <w:p w14:paraId="6FBFED9E" w14:textId="2F45D352" w:rsidR="00A643C1" w:rsidRDefault="00A643C1" w:rsidP="00D505B1">
      <w:r>
        <w:t xml:space="preserve">Script functional </w:t>
      </w:r>
    </w:p>
    <w:p w14:paraId="24C8B44D" w14:textId="42B9BAB3" w:rsidR="00A643C1" w:rsidRDefault="00A643C1" w:rsidP="00D505B1"/>
    <w:p w14:paraId="6A3C3EDD" w14:textId="074F4761" w:rsidR="00A643C1" w:rsidRDefault="001637E0" w:rsidP="00D505B1">
      <w:r>
        <w:t>Would like to make portable and remove it from domain controller</w:t>
      </w:r>
    </w:p>
    <w:p w14:paraId="07721701" w14:textId="77777777" w:rsidR="001637E0" w:rsidRDefault="001637E0" w:rsidP="00D505B1"/>
    <w:p w14:paraId="2E4A1E0B" w14:textId="77777777" w:rsidR="00A643C1" w:rsidRDefault="00A643C1" w:rsidP="00D505B1"/>
    <w:p w14:paraId="3F2F89A9" w14:textId="1DC0EF50" w:rsidR="000C0D62" w:rsidRDefault="000C0D62" w:rsidP="00D505B1"/>
    <w:p w14:paraId="0DA99E84" w14:textId="76FB8A96" w:rsidR="000C0D62" w:rsidRDefault="000C0D62" w:rsidP="00D505B1"/>
    <w:p w14:paraId="1F049EDE" w14:textId="77777777" w:rsidR="000C0D62" w:rsidRDefault="000C0D62" w:rsidP="00D505B1"/>
    <w:p w14:paraId="4C701B86" w14:textId="14888E30" w:rsidR="00F75543" w:rsidRDefault="00F75543" w:rsidP="00D505B1"/>
    <w:p w14:paraId="48FA4AFC" w14:textId="5E403F97" w:rsidR="00F75543" w:rsidRDefault="00F75543" w:rsidP="00D505B1"/>
    <w:sectPr w:rsidR="00F75543" w:rsidSect="00543AE7">
      <w:type w:val="continuous"/>
      <w:pgSz w:w="11909" w:h="16834" w:code="9"/>
      <w:pgMar w:top="1418" w:right="907" w:bottom="1134" w:left="907" w:header="720" w:footer="5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84E5D" w14:textId="77777777" w:rsidR="002B1F66" w:rsidRDefault="002B1F66">
      <w:r>
        <w:separator/>
      </w:r>
    </w:p>
  </w:endnote>
  <w:endnote w:type="continuationSeparator" w:id="0">
    <w:p w14:paraId="2F50BDEE" w14:textId="77777777" w:rsidR="002B1F66" w:rsidRDefault="002B1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E03DEE" w:rsidRPr="00D54DF7" w14:paraId="352A4D13" w14:textId="77777777" w:rsidTr="2A3C2550">
      <w:trPr>
        <w:trHeight w:val="699"/>
      </w:trPr>
      <w:tc>
        <w:tcPr>
          <w:tcW w:w="1951" w:type="dxa"/>
          <w:vAlign w:val="center"/>
        </w:tcPr>
        <w:p w14:paraId="1A90D0EE" w14:textId="3A8B31E3" w:rsidR="00E03DEE" w:rsidRPr="00D54DF7" w:rsidRDefault="2A3C2550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E90F691" wp14:editId="2A3C2550">
                <wp:extent cx="452755" cy="504825"/>
                <wp:effectExtent l="0" t="0" r="0" b="0"/>
                <wp:docPr id="9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2EF28DCC" w:rsidR="00E03DEE" w:rsidRPr="00D54DF7" w:rsidRDefault="00BB091B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Signing into a Sinai laptop for the first time</w:t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fldChar w:fldCharType="begin"/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instrText xml:space="preserve"> FILENAME \p </w:instrText>
          </w:r>
          <w:r w:rsidR="001637E0">
            <w:rPr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  <w:tc>
        <w:tcPr>
          <w:tcW w:w="1824" w:type="dxa"/>
          <w:vAlign w:val="center"/>
        </w:tcPr>
        <w:p w14:paraId="223DBA8C" w14:textId="77777777" w:rsidR="00E03DEE" w:rsidRPr="00D54DF7" w:rsidRDefault="00E03DEE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7C4903"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3D1F2D"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92A52" w14:textId="77777777" w:rsidR="002B1F66" w:rsidRDefault="002B1F66">
      <w:r>
        <w:separator/>
      </w:r>
    </w:p>
  </w:footnote>
  <w:footnote w:type="continuationSeparator" w:id="0">
    <w:p w14:paraId="791EAFA1" w14:textId="77777777" w:rsidR="002B1F66" w:rsidRDefault="002B1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823999001D842CEB7EB9250453A7797"/>
      </w:placeholder>
      <w:temporary/>
      <w:showingPlcHdr/>
      <w15:appearance w15:val="hidden"/>
    </w:sdtPr>
    <w:sdtContent>
      <w:p w14:paraId="75468A53" w14:textId="77777777" w:rsidR="00676DE4" w:rsidRDefault="00676DE4">
        <w:pPr>
          <w:pStyle w:val="Header"/>
        </w:pPr>
        <w:r>
          <w:t>[Type here]</w:t>
        </w:r>
      </w:p>
    </w:sdtContent>
  </w:sdt>
  <w:p w14:paraId="42ACC1C0" w14:textId="77777777" w:rsidR="00676DE4" w:rsidRDefault="00676D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appName="MSWord" w:lang="en-AU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34F12"/>
    <w:rsid w:val="000466D2"/>
    <w:rsid w:val="00071291"/>
    <w:rsid w:val="0008322F"/>
    <w:rsid w:val="000B48F5"/>
    <w:rsid w:val="000C0D62"/>
    <w:rsid w:val="000E03EF"/>
    <w:rsid w:val="000E29A7"/>
    <w:rsid w:val="000F6945"/>
    <w:rsid w:val="00100CE7"/>
    <w:rsid w:val="0013038E"/>
    <w:rsid w:val="00130403"/>
    <w:rsid w:val="00146B75"/>
    <w:rsid w:val="001557EC"/>
    <w:rsid w:val="00161EE8"/>
    <w:rsid w:val="001637E0"/>
    <w:rsid w:val="001B00CA"/>
    <w:rsid w:val="001B2840"/>
    <w:rsid w:val="001B4105"/>
    <w:rsid w:val="001C67CA"/>
    <w:rsid w:val="00202324"/>
    <w:rsid w:val="00227147"/>
    <w:rsid w:val="00254754"/>
    <w:rsid w:val="00296BFF"/>
    <w:rsid w:val="002A24A5"/>
    <w:rsid w:val="002A735C"/>
    <w:rsid w:val="002B1DF0"/>
    <w:rsid w:val="002B1F66"/>
    <w:rsid w:val="002B39EE"/>
    <w:rsid w:val="002B43A7"/>
    <w:rsid w:val="002C065A"/>
    <w:rsid w:val="002D2C57"/>
    <w:rsid w:val="002D6981"/>
    <w:rsid w:val="002F4F56"/>
    <w:rsid w:val="003149D5"/>
    <w:rsid w:val="003210C0"/>
    <w:rsid w:val="00323B1B"/>
    <w:rsid w:val="00326ED5"/>
    <w:rsid w:val="00327644"/>
    <w:rsid w:val="0035353A"/>
    <w:rsid w:val="00366C22"/>
    <w:rsid w:val="00373E3A"/>
    <w:rsid w:val="00377364"/>
    <w:rsid w:val="00383AA1"/>
    <w:rsid w:val="00393002"/>
    <w:rsid w:val="003B0BE3"/>
    <w:rsid w:val="003D1F2D"/>
    <w:rsid w:val="003F28F4"/>
    <w:rsid w:val="00411DA7"/>
    <w:rsid w:val="00425CC8"/>
    <w:rsid w:val="00435C76"/>
    <w:rsid w:val="00442D98"/>
    <w:rsid w:val="00453C27"/>
    <w:rsid w:val="004838A6"/>
    <w:rsid w:val="004A7FDF"/>
    <w:rsid w:val="004B7938"/>
    <w:rsid w:val="004C6631"/>
    <w:rsid w:val="004F548D"/>
    <w:rsid w:val="0050061B"/>
    <w:rsid w:val="005007A2"/>
    <w:rsid w:val="00516B27"/>
    <w:rsid w:val="00516C7F"/>
    <w:rsid w:val="0053319F"/>
    <w:rsid w:val="00543AE7"/>
    <w:rsid w:val="00546D0C"/>
    <w:rsid w:val="00561F4A"/>
    <w:rsid w:val="0056702E"/>
    <w:rsid w:val="0057216E"/>
    <w:rsid w:val="005B6736"/>
    <w:rsid w:val="005C2092"/>
    <w:rsid w:val="005C2160"/>
    <w:rsid w:val="005C3006"/>
    <w:rsid w:val="005D1FE2"/>
    <w:rsid w:val="005E4CF9"/>
    <w:rsid w:val="00601232"/>
    <w:rsid w:val="00601455"/>
    <w:rsid w:val="0062728A"/>
    <w:rsid w:val="00657843"/>
    <w:rsid w:val="00676DE4"/>
    <w:rsid w:val="00680D0B"/>
    <w:rsid w:val="006A5F43"/>
    <w:rsid w:val="006D034F"/>
    <w:rsid w:val="006E6F2D"/>
    <w:rsid w:val="006F06E8"/>
    <w:rsid w:val="00736A31"/>
    <w:rsid w:val="00770EFB"/>
    <w:rsid w:val="00774E56"/>
    <w:rsid w:val="00777272"/>
    <w:rsid w:val="007A0184"/>
    <w:rsid w:val="007C22B9"/>
    <w:rsid w:val="007C4903"/>
    <w:rsid w:val="007E336B"/>
    <w:rsid w:val="007E3E1D"/>
    <w:rsid w:val="007F76F6"/>
    <w:rsid w:val="008042E6"/>
    <w:rsid w:val="00811371"/>
    <w:rsid w:val="0082477B"/>
    <w:rsid w:val="008248A8"/>
    <w:rsid w:val="00850874"/>
    <w:rsid w:val="00861F8D"/>
    <w:rsid w:val="00885F94"/>
    <w:rsid w:val="00893824"/>
    <w:rsid w:val="008B25A0"/>
    <w:rsid w:val="00904A49"/>
    <w:rsid w:val="009252F6"/>
    <w:rsid w:val="00952280"/>
    <w:rsid w:val="0098440C"/>
    <w:rsid w:val="009A69BC"/>
    <w:rsid w:val="009D4CB5"/>
    <w:rsid w:val="009F6C3C"/>
    <w:rsid w:val="00A02333"/>
    <w:rsid w:val="00A1019F"/>
    <w:rsid w:val="00A2388C"/>
    <w:rsid w:val="00A469B9"/>
    <w:rsid w:val="00A643C1"/>
    <w:rsid w:val="00A84786"/>
    <w:rsid w:val="00A85079"/>
    <w:rsid w:val="00A92891"/>
    <w:rsid w:val="00AA5623"/>
    <w:rsid w:val="00AC3D2A"/>
    <w:rsid w:val="00AD4B42"/>
    <w:rsid w:val="00B07543"/>
    <w:rsid w:val="00B1146B"/>
    <w:rsid w:val="00B132C1"/>
    <w:rsid w:val="00B21DBA"/>
    <w:rsid w:val="00B23E81"/>
    <w:rsid w:val="00B52488"/>
    <w:rsid w:val="00B5798E"/>
    <w:rsid w:val="00B656CC"/>
    <w:rsid w:val="00B661C7"/>
    <w:rsid w:val="00B7454B"/>
    <w:rsid w:val="00B86182"/>
    <w:rsid w:val="00BA30AA"/>
    <w:rsid w:val="00BB091B"/>
    <w:rsid w:val="00BB517B"/>
    <w:rsid w:val="00BB73D2"/>
    <w:rsid w:val="00BC76A3"/>
    <w:rsid w:val="00BE70D2"/>
    <w:rsid w:val="00BF1C36"/>
    <w:rsid w:val="00C151CD"/>
    <w:rsid w:val="00C25833"/>
    <w:rsid w:val="00C62F76"/>
    <w:rsid w:val="00C864C7"/>
    <w:rsid w:val="00C87E6A"/>
    <w:rsid w:val="00CB3E03"/>
    <w:rsid w:val="00CC292F"/>
    <w:rsid w:val="00CC5462"/>
    <w:rsid w:val="00CD6E48"/>
    <w:rsid w:val="00CE0803"/>
    <w:rsid w:val="00CF05E4"/>
    <w:rsid w:val="00D16F66"/>
    <w:rsid w:val="00D37FA1"/>
    <w:rsid w:val="00D459AC"/>
    <w:rsid w:val="00D505B1"/>
    <w:rsid w:val="00D51780"/>
    <w:rsid w:val="00D54414"/>
    <w:rsid w:val="00D54C7D"/>
    <w:rsid w:val="00D54DF7"/>
    <w:rsid w:val="00D80317"/>
    <w:rsid w:val="00D9522D"/>
    <w:rsid w:val="00D961CE"/>
    <w:rsid w:val="00DB2602"/>
    <w:rsid w:val="00DC65DD"/>
    <w:rsid w:val="00DD4AC9"/>
    <w:rsid w:val="00DD6833"/>
    <w:rsid w:val="00DE6896"/>
    <w:rsid w:val="00DF2491"/>
    <w:rsid w:val="00E03DEE"/>
    <w:rsid w:val="00E213B7"/>
    <w:rsid w:val="00E22381"/>
    <w:rsid w:val="00E26823"/>
    <w:rsid w:val="00E8560C"/>
    <w:rsid w:val="00E92386"/>
    <w:rsid w:val="00EB4578"/>
    <w:rsid w:val="00EC1F02"/>
    <w:rsid w:val="00ED1B35"/>
    <w:rsid w:val="00ED6FD5"/>
    <w:rsid w:val="00EE1944"/>
    <w:rsid w:val="00EF4B6D"/>
    <w:rsid w:val="00F02D9F"/>
    <w:rsid w:val="00F35400"/>
    <w:rsid w:val="00F362CA"/>
    <w:rsid w:val="00F57FF5"/>
    <w:rsid w:val="00F75543"/>
    <w:rsid w:val="00FA1AEB"/>
    <w:rsid w:val="00FA3E78"/>
    <w:rsid w:val="00FA70AC"/>
    <w:rsid w:val="00FC0019"/>
    <w:rsid w:val="00FD2E0F"/>
    <w:rsid w:val="00FD444C"/>
    <w:rsid w:val="00FE03AE"/>
    <w:rsid w:val="00FF266C"/>
    <w:rsid w:val="00FF4CED"/>
    <w:rsid w:val="2A3C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149D5"/>
    <w:pPr>
      <w:keepNext/>
      <w:spacing w:before="240" w:after="60"/>
      <w:outlineLvl w:val="1"/>
    </w:pPr>
    <w:rPr>
      <w:rFonts w:ascii="Verdana" w:hAnsi="Verdana"/>
      <w:b/>
      <w:i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 w:val="0"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76DE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23999001D842CEB7EB9250453A7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DA3B8-43B7-4C5B-9237-4E21CB18940A}"/>
      </w:docPartPr>
      <w:docPartBody>
        <w:p w:rsidR="00000000" w:rsidRDefault="00FF5124" w:rsidP="00FF5124">
          <w:pPr>
            <w:pStyle w:val="7823999001D842CEB7EB9250453A7797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24"/>
    <w:rsid w:val="00FF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23999001D842CEB7EB9250453A7797">
    <w:name w:val="7823999001D842CEB7EB9250453A7797"/>
    <w:rsid w:val="00FF51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F9AE8D-A4CC-4603-8C90-950A0BB74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215</TotalTime>
  <Pages>5</Pages>
  <Words>283</Words>
  <Characters>1444</Characters>
  <Application>Microsoft Office Word</Application>
  <DocSecurity>0</DocSecurity>
  <Lines>12</Lines>
  <Paragraphs>3</Paragraphs>
  <ScaleCrop>false</ScaleCrop>
  <Manager>Jonathan Payne</Manager>
  <Company>Oil Search Ltd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70</cp:revision>
  <cp:lastPrinted>2009-05-07T07:26:00Z</cp:lastPrinted>
  <dcterms:created xsi:type="dcterms:W3CDTF">2021-03-09T23:01:00Z</dcterms:created>
  <dcterms:modified xsi:type="dcterms:W3CDTF">2023-01-09T07:32:00Z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