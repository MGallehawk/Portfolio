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bookmarkStart w:id="0" w:name="_Hlk124429286"/>
            <w:bookmarkEnd w:id="0"/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170CBD50" w:rsidR="003D1F2D" w:rsidRPr="0062728A" w:rsidRDefault="005D7E1F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Asset Management</w:t>
            </w:r>
          </w:p>
        </w:tc>
      </w:tr>
    </w:tbl>
    <w:p w14:paraId="5EB8DBEF" w14:textId="77777777" w:rsidR="00004353" w:rsidRPr="0062728A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2728A" w:rsidRDefault="008311F3" w:rsidP="004B799D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739BF1EF" w:rsidR="008311F3" w:rsidRDefault="005D7E1F" w:rsidP="004B799D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Supporting documentation for data trans</w:t>
            </w:r>
            <w:r w:rsidR="00593A34">
              <w:rPr>
                <w:rFonts w:ascii="Verdana" w:hAnsi="Verdana"/>
                <w:sz w:val="18"/>
                <w:szCs w:val="18"/>
              </w:rPr>
              <w:t>formation script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bookmarkStart w:id="1" w:name="_Toc138771940"/>
      <w:r>
        <w:t>Document Control</w:t>
      </w:r>
      <w:bookmarkEnd w:id="1"/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FE03AE" w:rsidRDefault="00BB096A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68BA5664" w:rsidR="008042E6" w:rsidRPr="00FE03AE" w:rsidRDefault="00593A3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27</w:t>
            </w:r>
            <w:r w:rsidR="00AC3966">
              <w:rPr>
                <w:rFonts w:ascii="Verdana" w:hAnsi="Verdana"/>
                <w:sz w:val="18"/>
                <w:szCs w:val="18"/>
              </w:rPr>
              <w:t>/06</w:t>
            </w:r>
            <w:r w:rsidR="00DE13D6">
              <w:rPr>
                <w:rFonts w:ascii="Verdana" w:hAnsi="Verdana"/>
                <w:sz w:val="18"/>
                <w:szCs w:val="18"/>
              </w:rPr>
              <w:t>/23</w:t>
            </w:r>
          </w:p>
        </w:tc>
        <w:tc>
          <w:tcPr>
            <w:tcW w:w="6710" w:type="dxa"/>
            <w:vAlign w:val="center"/>
          </w:tcPr>
          <w:p w14:paraId="11235570" w14:textId="5B412802" w:rsidR="008042E6" w:rsidRPr="00FE03AE" w:rsidRDefault="00593A3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Document creation</w:t>
            </w:r>
          </w:p>
        </w:tc>
        <w:tc>
          <w:tcPr>
            <w:tcW w:w="1701" w:type="dxa"/>
          </w:tcPr>
          <w:p w14:paraId="13916CFA" w14:textId="5ADCD506" w:rsidR="008042E6" w:rsidRPr="00FE03AE" w:rsidRDefault="000B6C82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Mathew</w:t>
            </w:r>
            <w:r w:rsidR="00593A34">
              <w:rPr>
                <w:rFonts w:ascii="Verdana" w:hAnsi="Verdana"/>
                <w:sz w:val="18"/>
                <w:szCs w:val="18"/>
              </w:rPr>
              <w:t xml:space="preserve"> Gallehawk</w:t>
            </w:r>
          </w:p>
        </w:tc>
      </w:tr>
    </w:tbl>
    <w:p w14:paraId="3D1DFBC8" w14:textId="77777777" w:rsidR="00442D98" w:rsidRDefault="00442D98">
      <w:pPr>
        <w:pStyle w:val="Heading2"/>
        <w:sectPr w:rsidR="00442D98" w:rsidSect="00673642">
          <w:headerReference w:type="default" r:id="rId11"/>
          <w:footerReference w:type="default" r:id="rId12"/>
          <w:headerReference w:type="first" r:id="rId13"/>
          <w:footerReference w:type="first" r:id="rId14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5092F344" w14:textId="6DAF9D0D" w:rsidR="001E372B" w:rsidRDefault="008311F3" w:rsidP="00F65184">
      <w:pPr>
        <w:pStyle w:val="Heading2"/>
      </w:pPr>
      <w:bookmarkStart w:id="2" w:name="_Toc138771941"/>
      <w:r>
        <w:t>S</w:t>
      </w:r>
      <w:r w:rsidR="00BB73D2">
        <w:t>cope</w:t>
      </w:r>
      <w:r w:rsidR="00DF72AB">
        <w:t>/Notes</w:t>
      </w:r>
      <w:bookmarkStart w:id="3" w:name="_Hlk124428908"/>
      <w:bookmarkEnd w:id="2"/>
    </w:p>
    <w:p w14:paraId="0528ED51" w14:textId="6E9A9027" w:rsidR="001E372B" w:rsidRDefault="001E372B" w:rsidP="001E372B">
      <w:r>
        <w:t>This script has been created to transform exports from Intune, Sophos, Jabra and HP and output the required files to update the SNOW asset and model register.</w:t>
      </w:r>
    </w:p>
    <w:p w14:paraId="3A9916FD" w14:textId="7FE8BF5A" w:rsidR="001E372B" w:rsidRDefault="001E372B" w:rsidP="001E372B">
      <w:r>
        <w:t>This addresses:</w:t>
      </w:r>
    </w:p>
    <w:p w14:paraId="1F01CEAB" w14:textId="458E9B18" w:rsidR="001E372B" w:rsidRDefault="001E372B" w:rsidP="001E372B">
      <w:pPr>
        <w:pStyle w:val="ListParagraph"/>
        <w:numPr>
          <w:ilvl w:val="0"/>
          <w:numId w:val="17"/>
        </w:numPr>
      </w:pPr>
      <w:r>
        <w:t>Current data inconstancies.</w:t>
      </w:r>
    </w:p>
    <w:p w14:paraId="66FB9B82" w14:textId="199A2050" w:rsidR="001E372B" w:rsidRDefault="001E372B" w:rsidP="001E372B">
      <w:pPr>
        <w:pStyle w:val="ListParagraph"/>
        <w:numPr>
          <w:ilvl w:val="0"/>
          <w:numId w:val="17"/>
        </w:numPr>
      </w:pPr>
      <w:r>
        <w:t>Reduces effort in creating accurate asset entries for SNOW.</w:t>
      </w:r>
    </w:p>
    <w:p w14:paraId="7EB769D2" w14:textId="5BB86B35" w:rsidR="001E372B" w:rsidRDefault="001E372B" w:rsidP="001E372B">
      <w:pPr>
        <w:pStyle w:val="ListParagraph"/>
        <w:numPr>
          <w:ilvl w:val="0"/>
          <w:numId w:val="17"/>
        </w:numPr>
      </w:pPr>
      <w:r>
        <w:t>Reflects asset movement between users within branches that was otherwise not updated effectively.</w:t>
      </w:r>
    </w:p>
    <w:p w14:paraId="22D8F271" w14:textId="22F5F3B4" w:rsidR="00C27CD8" w:rsidRDefault="006A34B0" w:rsidP="00F65184">
      <w:pPr>
        <w:pStyle w:val="Heading2"/>
      </w:pPr>
      <w:bookmarkStart w:id="4" w:name="_Toc138771942"/>
      <w:r>
        <w:t>Pre</w:t>
      </w:r>
      <w:r w:rsidR="00F65184">
        <w:t>requisites</w:t>
      </w:r>
      <w:bookmarkEnd w:id="4"/>
    </w:p>
    <w:p w14:paraId="6148BB85" w14:textId="2E00854B" w:rsidR="0066614A" w:rsidRDefault="0066614A" w:rsidP="007342BE">
      <w:pPr>
        <w:pStyle w:val="ListParagraph"/>
        <w:numPr>
          <w:ilvl w:val="0"/>
          <w:numId w:val="10"/>
        </w:numPr>
      </w:pPr>
      <w:r>
        <w:t>Access to SNOW -&gt; System Import Sets -&gt; Data Sources</w:t>
      </w:r>
    </w:p>
    <w:p w14:paraId="17D94B92" w14:textId="787A0A57" w:rsidR="007342BE" w:rsidRDefault="0066614A" w:rsidP="007342BE">
      <w:pPr>
        <w:pStyle w:val="ListParagraph"/>
        <w:numPr>
          <w:ilvl w:val="0"/>
          <w:numId w:val="10"/>
        </w:numPr>
      </w:pPr>
      <w:r>
        <w:t>Intune export from -&gt; all devices -&gt; Export + “Include all inventory data in exported file” -&gt; Yes</w:t>
      </w:r>
    </w:p>
    <w:p w14:paraId="32386EAE" w14:textId="0F954C5B" w:rsidR="001E372B" w:rsidRDefault="0066614A" w:rsidP="007342BE">
      <w:pPr>
        <w:pStyle w:val="ListParagraph"/>
        <w:numPr>
          <w:ilvl w:val="0"/>
          <w:numId w:val="10"/>
        </w:numPr>
      </w:pPr>
      <w:r>
        <w:t>Sophos export from -&gt; Devices -&gt; Computers-&gt; Export to CSV</w:t>
      </w:r>
    </w:p>
    <w:p w14:paraId="2C28DA59" w14:textId="7370BBC0" w:rsidR="001E372B" w:rsidRDefault="001E372B" w:rsidP="007342BE">
      <w:pPr>
        <w:pStyle w:val="ListParagraph"/>
        <w:numPr>
          <w:ilvl w:val="0"/>
          <w:numId w:val="10"/>
        </w:numPr>
      </w:pPr>
      <w:r>
        <w:t>Export from Jabra</w:t>
      </w:r>
      <w:r w:rsidR="0066614A">
        <w:t xml:space="preserve"> -&gt; tba</w:t>
      </w:r>
    </w:p>
    <w:p w14:paraId="2E5373E9" w14:textId="5CF2593A" w:rsidR="001E372B" w:rsidRDefault="001E372B" w:rsidP="007342BE">
      <w:pPr>
        <w:pStyle w:val="ListParagraph"/>
        <w:numPr>
          <w:ilvl w:val="0"/>
          <w:numId w:val="10"/>
        </w:numPr>
      </w:pPr>
      <w:r>
        <w:t>Export from HP</w:t>
      </w:r>
      <w:r w:rsidR="0066614A">
        <w:t>-&gt; tba</w:t>
      </w:r>
    </w:p>
    <w:p w14:paraId="36FE471B" w14:textId="22EBE0DE" w:rsidR="001E372B" w:rsidRDefault="0066614A" w:rsidP="007342BE">
      <w:pPr>
        <w:pStyle w:val="ListParagraph"/>
        <w:numPr>
          <w:ilvl w:val="0"/>
          <w:numId w:val="10"/>
        </w:numPr>
      </w:pPr>
      <w:r>
        <w:t>PowerShell execution Policy= remote signed.</w:t>
      </w:r>
      <w:r w:rsidR="000E13A2">
        <w:t xml:space="preserve"> (</w:t>
      </w:r>
      <w:hyperlink r:id="rId15" w:history="1">
        <w:r w:rsidR="000E13A2" w:rsidRPr="00C04F6C">
          <w:rPr>
            <w:rStyle w:val="Hyperlink"/>
          </w:rPr>
          <w:t>https://learn.microsoft.com/en-us/powershell/module/microsoft.powershell.security/set-executionpolicy?view=powershell-7.3</w:t>
        </w:r>
      </w:hyperlink>
      <w:r w:rsidR="000E13A2">
        <w:t>)</w:t>
      </w:r>
    </w:p>
    <w:p w14:paraId="6C52AC0C" w14:textId="77777777" w:rsidR="0066614A" w:rsidRDefault="0066614A" w:rsidP="0066614A">
      <w:pPr>
        <w:pStyle w:val="ListParagraph"/>
      </w:pPr>
    </w:p>
    <w:bookmarkEnd w:id="3"/>
    <w:p w14:paraId="2B1367A6" w14:textId="77777777" w:rsidR="00593A34" w:rsidRDefault="00593A34">
      <w:pPr>
        <w:rPr>
          <w:rFonts w:ascii="Verdana" w:hAnsi="Verdana"/>
          <w:b/>
          <w:sz w:val="24"/>
        </w:rPr>
      </w:pPr>
      <w:r>
        <w:br w:type="page"/>
      </w:r>
    </w:p>
    <w:sdt>
      <w:sdtPr>
        <w:rPr>
          <w:rFonts w:ascii="Arial" w:eastAsia="Times New Roman" w:hAnsi="Arial" w:cs="Times New Roman"/>
          <w:color w:val="auto"/>
          <w:sz w:val="20"/>
          <w:szCs w:val="20"/>
          <w:lang w:val="en-AU" w:eastAsia="en-AU"/>
        </w:rPr>
        <w:id w:val="-9799230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1DE2F8" w14:textId="77777777" w:rsidR="00593A34" w:rsidRDefault="00593A34">
          <w:pPr>
            <w:pStyle w:val="TOCHeading"/>
          </w:pPr>
          <w:r>
            <w:t>Contents</w:t>
          </w:r>
        </w:p>
        <w:p w14:paraId="6B12E1DA" w14:textId="315FC55C" w:rsidR="00644B6A" w:rsidRDefault="00593A34">
          <w:pPr>
            <w:pStyle w:val="TOC2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771940" w:history="1">
            <w:r w:rsidR="00644B6A" w:rsidRPr="00783018">
              <w:rPr>
                <w:rStyle w:val="Hyperlink"/>
                <w:noProof/>
              </w:rPr>
              <w:t>Document Control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_Toc138771940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1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4E6F4FAC" w14:textId="5FCC5FD1" w:rsidR="00644B6A" w:rsidRDefault="00201889">
          <w:pPr>
            <w:pStyle w:val="TOC2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771941" w:history="1">
            <w:r w:rsidR="00644B6A" w:rsidRPr="00783018">
              <w:rPr>
                <w:rStyle w:val="Hyperlink"/>
                <w:noProof/>
              </w:rPr>
              <w:t>Scope/Notes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_Toc138771941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i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1F504D7B" w14:textId="7D55F220" w:rsidR="00644B6A" w:rsidRDefault="00201889">
          <w:pPr>
            <w:pStyle w:val="TOC2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771942" w:history="1">
            <w:r w:rsidR="00644B6A" w:rsidRPr="00783018">
              <w:rPr>
                <w:rStyle w:val="Hyperlink"/>
                <w:noProof/>
              </w:rPr>
              <w:t>Prerequisites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_Toc138771942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i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66B932E9" w14:textId="37614809" w:rsidR="00644B6A" w:rsidRDefault="00201889">
          <w:pPr>
            <w:pStyle w:val="TOC1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771943" w:history="1">
            <w:r w:rsidR="00644B6A" w:rsidRPr="00783018">
              <w:rPr>
                <w:rStyle w:val="Hyperlink"/>
                <w:noProof/>
              </w:rPr>
              <w:t>Setup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_Toc138771943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1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69E2FC91" w14:textId="473E9696" w:rsidR="00644B6A" w:rsidRDefault="00201889">
          <w:pPr>
            <w:pStyle w:val="TOC1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771944" w:history="1">
            <w:r w:rsidR="00644B6A" w:rsidRPr="00783018">
              <w:rPr>
                <w:rStyle w:val="Hyperlink"/>
                <w:noProof/>
              </w:rPr>
              <w:t>End User Procedure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_Toc138771944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1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44004468" w14:textId="2E3A9B8C" w:rsidR="00644B6A" w:rsidRDefault="00201889">
          <w:pPr>
            <w:pStyle w:val="TOC1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771945" w:history="1">
            <w:r w:rsidR="00644B6A" w:rsidRPr="00783018">
              <w:rPr>
                <w:rStyle w:val="Hyperlink"/>
                <w:noProof/>
              </w:rPr>
              <w:t>Error Handling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_Toc138771945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1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594D1BAD" w14:textId="1861CCDB" w:rsidR="00644B6A" w:rsidRDefault="00201889">
          <w:pPr>
            <w:pStyle w:val="TOC1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771946" w:history="1">
            <w:r w:rsidR="00644B6A" w:rsidRPr="00783018">
              <w:rPr>
                <w:rStyle w:val="Hyperlink"/>
                <w:noProof/>
              </w:rPr>
              <w:t>Issues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_Toc138771946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1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7E2BAA23" w14:textId="0A6EF1A0" w:rsidR="00644B6A" w:rsidRDefault="00201889">
          <w:pPr>
            <w:pStyle w:val="TOC1"/>
            <w:tabs>
              <w:tab w:val="right" w:leader="dot" w:pos="100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771947" w:history="1">
            <w:r w:rsidR="00644B6A" w:rsidRPr="00783018">
              <w:rPr>
                <w:rStyle w:val="Hyperlink"/>
                <w:noProof/>
              </w:rPr>
              <w:t>Support</w:t>
            </w:r>
            <w:r w:rsidR="00644B6A">
              <w:rPr>
                <w:noProof/>
                <w:webHidden/>
              </w:rPr>
              <w:tab/>
            </w:r>
            <w:r w:rsidR="00644B6A">
              <w:rPr>
                <w:noProof/>
                <w:webHidden/>
              </w:rPr>
              <w:fldChar w:fldCharType="begin"/>
            </w:r>
            <w:r w:rsidR="00644B6A">
              <w:rPr>
                <w:noProof/>
                <w:webHidden/>
              </w:rPr>
              <w:instrText xml:space="preserve"> PAGEREF _Toc138771947 \h </w:instrText>
            </w:r>
            <w:r w:rsidR="00644B6A">
              <w:rPr>
                <w:noProof/>
                <w:webHidden/>
              </w:rPr>
            </w:r>
            <w:r w:rsidR="00644B6A">
              <w:rPr>
                <w:noProof/>
                <w:webHidden/>
              </w:rPr>
              <w:fldChar w:fldCharType="separate"/>
            </w:r>
            <w:r w:rsidR="00644B6A">
              <w:rPr>
                <w:noProof/>
                <w:webHidden/>
              </w:rPr>
              <w:t>2</w:t>
            </w:r>
            <w:r w:rsidR="00644B6A">
              <w:rPr>
                <w:noProof/>
                <w:webHidden/>
              </w:rPr>
              <w:fldChar w:fldCharType="end"/>
            </w:r>
          </w:hyperlink>
        </w:p>
        <w:p w14:paraId="47993516" w14:textId="6C2B0F4D" w:rsidR="00593A34" w:rsidRDefault="00593A34">
          <w:r>
            <w:rPr>
              <w:b/>
              <w:bCs/>
              <w:noProof/>
            </w:rPr>
            <w:fldChar w:fldCharType="end"/>
          </w:r>
        </w:p>
      </w:sdtContent>
    </w:sdt>
    <w:p w14:paraId="0F5EC00F" w14:textId="77777777" w:rsidR="00593A34" w:rsidRDefault="00593A34"/>
    <w:p w14:paraId="40FAB446" w14:textId="77777777" w:rsidR="00593A34" w:rsidRDefault="00593A34">
      <w:pPr>
        <w:sectPr w:rsidR="00593A34" w:rsidSect="00593A34">
          <w:type w:val="continuous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  <w:docGrid w:linePitch="272"/>
        </w:sectPr>
      </w:pPr>
    </w:p>
    <w:p w14:paraId="217C24F9" w14:textId="5948ECBD" w:rsidR="00F65184" w:rsidRDefault="000E13A2" w:rsidP="008F4244">
      <w:pPr>
        <w:pStyle w:val="Heading1"/>
      </w:pPr>
      <w:bookmarkStart w:id="5" w:name="_Toc138771943"/>
      <w:r>
        <w:t>Setup</w:t>
      </w:r>
      <w:bookmarkEnd w:id="5"/>
    </w:p>
    <w:p w14:paraId="491BFCD6" w14:textId="0FF6551F" w:rsidR="000B6C82" w:rsidRDefault="000B6C82" w:rsidP="000B6C82">
      <w:pPr>
        <w:pStyle w:val="ListParagraph"/>
      </w:pPr>
      <w:commentRangeStart w:id="6"/>
      <w:r>
        <w:t>The solution is designed to be portable,</w:t>
      </w:r>
      <w:r w:rsidR="00B4155C">
        <w:t xml:space="preserve"> </w:t>
      </w:r>
      <w:r>
        <w:t>and should work with no script configuration.</w:t>
      </w:r>
      <w:commentRangeEnd w:id="6"/>
      <w:r w:rsidR="00E12D71">
        <w:rPr>
          <w:rStyle w:val="CommentReference"/>
        </w:rPr>
        <w:commentReference w:id="6"/>
      </w:r>
    </w:p>
    <w:p w14:paraId="5DAEFC34" w14:textId="18E29FDF" w:rsidR="000E13A2" w:rsidRDefault="008F4244" w:rsidP="008F4244">
      <w:pPr>
        <w:pStyle w:val="ListParagraph"/>
        <w:numPr>
          <w:ilvl w:val="0"/>
          <w:numId w:val="18"/>
        </w:numPr>
      </w:pPr>
      <w:r>
        <w:t xml:space="preserve">Set execution policy to remote signed. </w:t>
      </w:r>
      <w:hyperlink r:id="rId20" w:history="1">
        <w:r w:rsidRPr="00C04F6C">
          <w:rPr>
            <w:rStyle w:val="Hyperlink"/>
          </w:rPr>
          <w:t>https://learn.microsoft.com/en-us/powershell/module/microsoft.powershell.security/set-executionpolicy?view=powershell-7.3</w:t>
        </w:r>
      </w:hyperlink>
    </w:p>
    <w:p w14:paraId="7CA92B98" w14:textId="261A24AF" w:rsidR="008F4244" w:rsidRDefault="008F4244" w:rsidP="008F4244">
      <w:pPr>
        <w:pStyle w:val="ListParagraph"/>
        <w:numPr>
          <w:ilvl w:val="0"/>
          <w:numId w:val="18"/>
        </w:numPr>
      </w:pPr>
      <w:r>
        <w:t>Copy the xxxx.zip file from //location/to/be/confirmed to your destination location and extract.</w:t>
      </w:r>
      <w:r>
        <w:br/>
        <w:t>Note can have conflicts with OneDrive, when it attempts to remove files that are syncing. For best results run script from a location that is not synced like temp or program files.</w:t>
      </w:r>
    </w:p>
    <w:p w14:paraId="53FE0459" w14:textId="75CA3DA9" w:rsidR="008F4244" w:rsidRDefault="008F4244" w:rsidP="008F4244">
      <w:pPr>
        <w:pStyle w:val="ListParagraph"/>
        <w:numPr>
          <w:ilvl w:val="0"/>
          <w:numId w:val="18"/>
        </w:numPr>
      </w:pPr>
      <w:r>
        <w:t>File should include four folders and a .ps1 script, nested in a folder.</w:t>
      </w:r>
    </w:p>
    <w:p w14:paraId="6AAC8583" w14:textId="77777777" w:rsidR="008F4244" w:rsidRPr="000E13A2" w:rsidRDefault="008F4244" w:rsidP="008F4244">
      <w:pPr>
        <w:pStyle w:val="ListParagraph"/>
      </w:pPr>
    </w:p>
    <w:p w14:paraId="2BA1255F" w14:textId="778ADC03" w:rsidR="000E13A2" w:rsidRDefault="000E13A2" w:rsidP="008F4244">
      <w:pPr>
        <w:pStyle w:val="Heading1"/>
      </w:pPr>
      <w:bookmarkStart w:id="7" w:name="_Toc138771944"/>
      <w:r>
        <w:t xml:space="preserve">End User </w:t>
      </w:r>
      <w:r w:rsidR="00E6015E" w:rsidRPr="00E6015E">
        <w:t>Pr</w:t>
      </w:r>
      <w:r w:rsidR="00E6015E">
        <w:t>ocedure</w:t>
      </w:r>
      <w:bookmarkEnd w:id="7"/>
    </w:p>
    <w:p w14:paraId="75DABA1B" w14:textId="77777777" w:rsidR="003F5BA4" w:rsidRDefault="008A236D" w:rsidP="008A236D">
      <w:r>
        <w:t>Assum</w:t>
      </w:r>
      <w:r w:rsidR="003F5BA4">
        <w:t>ptions:</w:t>
      </w:r>
    </w:p>
    <w:p w14:paraId="3A347658" w14:textId="77777777" w:rsidR="003F5BA4" w:rsidRDefault="008A236D" w:rsidP="003F5BA4">
      <w:pPr>
        <w:pStyle w:val="ListParagraph"/>
        <w:numPr>
          <w:ilvl w:val="0"/>
          <w:numId w:val="10"/>
        </w:numPr>
      </w:pPr>
      <w:r>
        <w:t>setup has been completed</w:t>
      </w:r>
      <w:r w:rsidR="003F5BA4">
        <w:t>.</w:t>
      </w:r>
    </w:p>
    <w:p w14:paraId="69154523" w14:textId="7DE6E4BA" w:rsidR="003F5BA4" w:rsidRDefault="003F5BA4" w:rsidP="003F5BA4">
      <w:pPr>
        <w:pStyle w:val="ListParagraph"/>
        <w:numPr>
          <w:ilvl w:val="0"/>
          <w:numId w:val="10"/>
        </w:numPr>
      </w:pPr>
      <w:r>
        <w:t>ALL</w:t>
      </w:r>
      <w:r w:rsidR="008A236D">
        <w:t xml:space="preserve"> the required export CSV files noted in the </w:t>
      </w:r>
      <w:r>
        <w:t>Prerequisites.</w:t>
      </w:r>
    </w:p>
    <w:p w14:paraId="0F943339" w14:textId="1DE1AE88" w:rsidR="003F5BA4" w:rsidRDefault="003F5BA4" w:rsidP="008A236D"/>
    <w:p w14:paraId="3A31B645" w14:textId="1A6D9F6D" w:rsidR="000745CA" w:rsidRDefault="000745CA" w:rsidP="003F5BA4">
      <w:pPr>
        <w:pStyle w:val="ListParagraph"/>
        <w:numPr>
          <w:ilvl w:val="0"/>
          <w:numId w:val="20"/>
        </w:numPr>
      </w:pPr>
      <w:r>
        <w:t xml:space="preserve">Extract the Intune Export, depending on the location you may need to rename the csv to something shorter. Add the </w:t>
      </w:r>
      <w:r w:rsidR="00B4155C">
        <w:t>CSV</w:t>
      </w:r>
      <w:r>
        <w:t xml:space="preserve"> file to the Intune folder.</w:t>
      </w:r>
    </w:p>
    <w:p w14:paraId="19642C47" w14:textId="77777777" w:rsidR="000745CA" w:rsidRDefault="000745CA" w:rsidP="000745CA">
      <w:pPr>
        <w:pStyle w:val="ListParagraph"/>
        <w:numPr>
          <w:ilvl w:val="0"/>
          <w:numId w:val="20"/>
        </w:numPr>
      </w:pPr>
      <w:commentRangeStart w:id="8"/>
      <w:r>
        <w:t>Add the Sophos export to the Sophos folder.</w:t>
      </w:r>
    </w:p>
    <w:p w14:paraId="0FC2ABAC" w14:textId="5A7B2F93" w:rsidR="000745CA" w:rsidRDefault="000745CA" w:rsidP="000745CA">
      <w:pPr>
        <w:pStyle w:val="ListParagraph"/>
        <w:numPr>
          <w:ilvl w:val="0"/>
          <w:numId w:val="20"/>
        </w:numPr>
      </w:pPr>
      <w:r>
        <w:t>Add the Hp export to the HP folder.</w:t>
      </w:r>
    </w:p>
    <w:p w14:paraId="75F14DBA" w14:textId="4F21E0B7" w:rsidR="003F5BA4" w:rsidRDefault="000745CA" w:rsidP="000745CA">
      <w:pPr>
        <w:pStyle w:val="ListParagraph"/>
        <w:numPr>
          <w:ilvl w:val="0"/>
          <w:numId w:val="20"/>
        </w:numPr>
      </w:pPr>
      <w:r>
        <w:t xml:space="preserve">Add the Jabra export to the </w:t>
      </w:r>
      <w:r w:rsidR="00B4155C">
        <w:t>Jabra</w:t>
      </w:r>
      <w:r>
        <w:t xml:space="preserve"> folder.</w:t>
      </w:r>
      <w:commentRangeEnd w:id="8"/>
      <w:r w:rsidR="00281EB0">
        <w:rPr>
          <w:rStyle w:val="CommentReference"/>
        </w:rPr>
        <w:commentReference w:id="8"/>
      </w:r>
    </w:p>
    <w:p w14:paraId="7CFC1FF0" w14:textId="6028B9CC" w:rsidR="000745CA" w:rsidRDefault="000745CA" w:rsidP="000745CA">
      <w:pPr>
        <w:pStyle w:val="ListParagraph"/>
        <w:numPr>
          <w:ilvl w:val="0"/>
          <w:numId w:val="20"/>
        </w:numPr>
      </w:pPr>
      <w:r>
        <w:t>Run the .ps1 file in PowerShell.</w:t>
      </w:r>
    </w:p>
    <w:p w14:paraId="156CB050" w14:textId="5C491DB7" w:rsidR="000745CA" w:rsidRDefault="000745CA" w:rsidP="000745CA">
      <w:pPr>
        <w:pStyle w:val="ListParagraph"/>
        <w:numPr>
          <w:ilvl w:val="0"/>
          <w:numId w:val="20"/>
        </w:numPr>
      </w:pPr>
      <w:commentRangeStart w:id="9"/>
      <w:r>
        <w:t>Navigate to Snow-&gt; System Import sets -&gt; Data sources search for model.</w:t>
      </w:r>
      <w:commentRangeEnd w:id="9"/>
      <w:r w:rsidR="00696DEA">
        <w:rPr>
          <w:rStyle w:val="CommentReference"/>
        </w:rPr>
        <w:commentReference w:id="9"/>
      </w:r>
    </w:p>
    <w:p w14:paraId="7C05D2D6" w14:textId="7E22D56F" w:rsidR="000745CA" w:rsidRDefault="000745CA" w:rsidP="000745CA">
      <w:pPr>
        <w:pStyle w:val="ListParagraph"/>
        <w:numPr>
          <w:ilvl w:val="0"/>
          <w:numId w:val="20"/>
        </w:numPr>
      </w:pPr>
      <w:r>
        <w:t>Select ‘</w:t>
      </w:r>
      <w:r w:rsidRPr="000745CA">
        <w:t>Models import data source</w:t>
      </w:r>
      <w:r>
        <w:t>’ remove any attached file, and replace with the Snow_Model_Update.csv from the script output file.</w:t>
      </w:r>
    </w:p>
    <w:p w14:paraId="7F9FE13F" w14:textId="38212C7B" w:rsidR="000745CA" w:rsidRDefault="000745CA" w:rsidP="000745CA">
      <w:pPr>
        <w:pStyle w:val="ListParagraph"/>
        <w:numPr>
          <w:ilvl w:val="0"/>
          <w:numId w:val="20"/>
        </w:numPr>
      </w:pPr>
      <w:r>
        <w:t>Set format to ‘CSV’ and CSV Delimiter: ‘,’.</w:t>
      </w:r>
    </w:p>
    <w:p w14:paraId="2FBD52CE" w14:textId="2FA4733E" w:rsidR="000745CA" w:rsidRDefault="000745CA" w:rsidP="000745CA">
      <w:pPr>
        <w:pStyle w:val="ListParagraph"/>
        <w:numPr>
          <w:ilvl w:val="0"/>
          <w:numId w:val="20"/>
        </w:numPr>
      </w:pPr>
      <w:r>
        <w:t>Select load all records.</w:t>
      </w:r>
    </w:p>
    <w:p w14:paraId="7B228EC0" w14:textId="19034E09" w:rsidR="00D80E99" w:rsidRDefault="000745CA" w:rsidP="00D80E99">
      <w:pPr>
        <w:pStyle w:val="ListParagraph"/>
        <w:numPr>
          <w:ilvl w:val="0"/>
          <w:numId w:val="20"/>
        </w:numPr>
      </w:pPr>
      <w:r>
        <w:t>Select transform.</w:t>
      </w:r>
      <w:r w:rsidR="00D80E99">
        <w:br/>
        <w:t>Select ‘Import Log’ to view upload errors. If there are substantial errors please consult xxxx.</w:t>
      </w:r>
    </w:p>
    <w:p w14:paraId="7E98FB39" w14:textId="2E157872" w:rsidR="000745CA" w:rsidRDefault="000745CA" w:rsidP="000745CA">
      <w:pPr>
        <w:pStyle w:val="ListParagraph"/>
        <w:numPr>
          <w:ilvl w:val="0"/>
          <w:numId w:val="20"/>
        </w:numPr>
      </w:pPr>
      <w:r>
        <w:t>Navigate to Snow-&gt; System Import sets -&gt; Data sources search for Asset.</w:t>
      </w:r>
    </w:p>
    <w:p w14:paraId="4DEAC227" w14:textId="1C53CADB" w:rsidR="000745CA" w:rsidRDefault="000745CA" w:rsidP="000745CA">
      <w:pPr>
        <w:pStyle w:val="ListParagraph"/>
        <w:numPr>
          <w:ilvl w:val="0"/>
          <w:numId w:val="20"/>
        </w:numPr>
      </w:pPr>
      <w:r>
        <w:t>Select ‘</w:t>
      </w:r>
      <w:r w:rsidR="006B2085" w:rsidRPr="006B2085">
        <w:t>Assets import data source</w:t>
      </w:r>
      <w:r>
        <w:t xml:space="preserve">’ remove any attached file, and replace </w:t>
      </w:r>
      <w:r w:rsidR="006B2085">
        <w:t xml:space="preserve">it </w:t>
      </w:r>
      <w:r>
        <w:t>with the</w:t>
      </w:r>
      <w:r w:rsidR="006B2085">
        <w:t xml:space="preserve"> Device_Bulk_Upload</w:t>
      </w:r>
      <w:r>
        <w:t>.csv from the script output file.</w:t>
      </w:r>
    </w:p>
    <w:p w14:paraId="4227232A" w14:textId="77777777" w:rsidR="000745CA" w:rsidRDefault="000745CA" w:rsidP="000745CA">
      <w:pPr>
        <w:pStyle w:val="ListParagraph"/>
        <w:numPr>
          <w:ilvl w:val="0"/>
          <w:numId w:val="20"/>
        </w:numPr>
      </w:pPr>
      <w:r>
        <w:t>Set format to ‘CSV’ and CSV Delimiter: ‘,’.</w:t>
      </w:r>
    </w:p>
    <w:p w14:paraId="727CE9A8" w14:textId="77777777" w:rsidR="000745CA" w:rsidRDefault="000745CA" w:rsidP="000745CA">
      <w:pPr>
        <w:pStyle w:val="ListParagraph"/>
        <w:numPr>
          <w:ilvl w:val="0"/>
          <w:numId w:val="20"/>
        </w:numPr>
      </w:pPr>
      <w:r>
        <w:t>Select load all records.</w:t>
      </w:r>
    </w:p>
    <w:p w14:paraId="798C2815" w14:textId="29B92B29" w:rsidR="00D80E99" w:rsidRDefault="000745CA" w:rsidP="00D80E99">
      <w:pPr>
        <w:pStyle w:val="ListParagraph"/>
        <w:numPr>
          <w:ilvl w:val="0"/>
          <w:numId w:val="20"/>
        </w:numPr>
      </w:pPr>
      <w:r>
        <w:t>Select transform.</w:t>
      </w:r>
      <w:r w:rsidR="00D80E99">
        <w:br/>
        <w:t>Select ‘Import Log’ to view upload errors. If there are substantial errors please consult xxxx.</w:t>
      </w:r>
    </w:p>
    <w:p w14:paraId="5A90A163" w14:textId="77777777" w:rsidR="00D80E99" w:rsidRDefault="00D80E99" w:rsidP="00D80E99">
      <w:pPr>
        <w:ind w:left="360"/>
      </w:pPr>
    </w:p>
    <w:p w14:paraId="492711C1" w14:textId="25274EBC" w:rsidR="000E13A2" w:rsidRDefault="001A2C11" w:rsidP="008F4244">
      <w:pPr>
        <w:pStyle w:val="Heading1"/>
      </w:pPr>
      <w:bookmarkStart w:id="10" w:name="_Toc138771945"/>
      <w:r>
        <w:t>Error Handling</w:t>
      </w:r>
      <w:bookmarkEnd w:id="10"/>
    </w:p>
    <w:p w14:paraId="79A269E0" w14:textId="0EC69E33" w:rsidR="001A2C11" w:rsidRDefault="00D80E99" w:rsidP="00D80E99">
      <w:pPr>
        <w:pStyle w:val="ListParagraph"/>
        <w:numPr>
          <w:ilvl w:val="0"/>
          <w:numId w:val="21"/>
        </w:numPr>
      </w:pPr>
      <w:r>
        <w:t>All CSV files are required for this script to work.</w:t>
      </w:r>
    </w:p>
    <w:p w14:paraId="74AFCD49" w14:textId="3E6B091F" w:rsidR="00D80E99" w:rsidRDefault="00D80E99" w:rsidP="00D80E99">
      <w:pPr>
        <w:pStyle w:val="ListParagraph"/>
        <w:numPr>
          <w:ilvl w:val="1"/>
          <w:numId w:val="21"/>
        </w:numPr>
      </w:pPr>
      <w:r>
        <w:t>Addressed by surrounding import sections with try catches that produce a GUI error box alerting the user of the error, and proceeds to close the script.</w:t>
      </w:r>
    </w:p>
    <w:p w14:paraId="79CB15D4" w14:textId="77777777" w:rsidR="00D80E99" w:rsidRDefault="00D80E99" w:rsidP="00D80E99">
      <w:pPr>
        <w:pStyle w:val="ListParagraph"/>
        <w:numPr>
          <w:ilvl w:val="0"/>
          <w:numId w:val="21"/>
        </w:numPr>
      </w:pPr>
      <w:r>
        <w:t>Old data being left in the folders could corrupt the output.</w:t>
      </w:r>
    </w:p>
    <w:p w14:paraId="0D482B57" w14:textId="77777777" w:rsidR="00D80E99" w:rsidRDefault="00D80E99" w:rsidP="00D80E99">
      <w:pPr>
        <w:pStyle w:val="ListParagraph"/>
        <w:numPr>
          <w:ilvl w:val="1"/>
          <w:numId w:val="21"/>
        </w:numPr>
      </w:pPr>
      <w:r>
        <w:t>Upon script completion the old export data is automagicly deleted.</w:t>
      </w:r>
    </w:p>
    <w:p w14:paraId="6D65E6C4" w14:textId="77777777" w:rsidR="00D80E99" w:rsidRDefault="00D80E99" w:rsidP="00D80E99">
      <w:pPr>
        <w:pStyle w:val="ListParagraph"/>
        <w:numPr>
          <w:ilvl w:val="0"/>
          <w:numId w:val="21"/>
        </w:numPr>
      </w:pPr>
      <w:commentRangeStart w:id="11"/>
      <w:r>
        <w:t>Old output files if left could be uploaded.</w:t>
      </w:r>
    </w:p>
    <w:p w14:paraId="77AFFB8A" w14:textId="7CCA418A" w:rsidR="00D80E99" w:rsidRDefault="00D80E99" w:rsidP="00D80E99">
      <w:pPr>
        <w:pStyle w:val="ListParagraph"/>
        <w:numPr>
          <w:ilvl w:val="1"/>
          <w:numId w:val="21"/>
        </w:numPr>
      </w:pPr>
      <w:r>
        <w:t xml:space="preserve"> Old output files are deleted at the beginning of the process </w:t>
      </w:r>
      <w:r w:rsidR="00B4155C">
        <w:t xml:space="preserve">so </w:t>
      </w:r>
      <w:r>
        <w:t>as to not append to or accidentally use old output data.</w:t>
      </w:r>
      <w:commentRangeEnd w:id="11"/>
      <w:r w:rsidR="00D0728C">
        <w:rPr>
          <w:rStyle w:val="CommentReference"/>
        </w:rPr>
        <w:commentReference w:id="11"/>
      </w:r>
    </w:p>
    <w:p w14:paraId="7BCA7570" w14:textId="20EE085C" w:rsidR="00D80E99" w:rsidRDefault="00D80E99" w:rsidP="00D80E99">
      <w:pPr>
        <w:pStyle w:val="Heading1"/>
      </w:pPr>
      <w:bookmarkStart w:id="12" w:name="_Toc138771946"/>
      <w:r>
        <w:t>Issues</w:t>
      </w:r>
      <w:bookmarkEnd w:id="12"/>
    </w:p>
    <w:p w14:paraId="541917D1" w14:textId="76055957" w:rsidR="00D80E99" w:rsidRDefault="000B6C82" w:rsidP="000B6C82">
      <w:pPr>
        <w:pStyle w:val="ListParagraph"/>
        <w:numPr>
          <w:ilvl w:val="0"/>
          <w:numId w:val="22"/>
        </w:numPr>
      </w:pPr>
      <w:r>
        <w:t>Script Unhandled exception: Multiple files in staging folders.</w:t>
      </w:r>
    </w:p>
    <w:p w14:paraId="5AF9AA4A" w14:textId="6827BF38" w:rsidR="000B6C82" w:rsidRDefault="000B6C82" w:rsidP="000B6C82">
      <w:pPr>
        <w:pStyle w:val="ListParagraph"/>
        <w:numPr>
          <w:ilvl w:val="0"/>
          <w:numId w:val="22"/>
        </w:numPr>
      </w:pPr>
      <w:r>
        <w:t>Script Unhandled exception: Wrong files put in wrong folders.</w:t>
      </w:r>
    </w:p>
    <w:p w14:paraId="6DE49F8D" w14:textId="4F24AA13" w:rsidR="000B6C82" w:rsidRDefault="000B6C82" w:rsidP="000B6C82">
      <w:pPr>
        <w:pStyle w:val="ListParagraph"/>
        <w:numPr>
          <w:ilvl w:val="0"/>
          <w:numId w:val="22"/>
        </w:numPr>
      </w:pPr>
      <w:r>
        <w:t>Snow: some user’s names are different between Azure and Snow</w:t>
      </w:r>
    </w:p>
    <w:p w14:paraId="6DDE1E13" w14:textId="6F869571" w:rsidR="001A2C11" w:rsidRPr="000B6C82" w:rsidRDefault="000B6C82" w:rsidP="000B6C82">
      <w:pPr>
        <w:pStyle w:val="ListParagraph"/>
        <w:numPr>
          <w:ilvl w:val="0"/>
          <w:numId w:val="22"/>
        </w:numPr>
        <w:rPr>
          <w:b/>
        </w:rPr>
      </w:pPr>
      <w:r>
        <w:t xml:space="preserve">Script/Snow: some Snow users do not have AD accounts resulting in </w:t>
      </w:r>
      <w:r w:rsidR="00B4155C">
        <w:t xml:space="preserve">the </w:t>
      </w:r>
      <w:r>
        <w:t>username being set to Noad</w:t>
      </w:r>
    </w:p>
    <w:p w14:paraId="190011F5" w14:textId="7AACC6EE" w:rsidR="000B6C82" w:rsidRDefault="000B6C82" w:rsidP="000B6C82">
      <w:pPr>
        <w:pStyle w:val="ListParagraph"/>
        <w:numPr>
          <w:ilvl w:val="0"/>
          <w:numId w:val="22"/>
        </w:numPr>
        <w:rPr>
          <w:b/>
        </w:rPr>
      </w:pPr>
      <w:r>
        <w:t xml:space="preserve">New models of computers that do not conform to the scripted logic (i.e Asus laptop ) will be assigned </w:t>
      </w:r>
      <w:r w:rsidR="00B4155C">
        <w:t xml:space="preserve">a </w:t>
      </w:r>
      <w:r>
        <w:t>computer group as opposed to a group like Laptop-advanced.</w:t>
      </w:r>
    </w:p>
    <w:p w14:paraId="0020E629" w14:textId="6B805291" w:rsidR="001A2C11" w:rsidRDefault="001A2C11" w:rsidP="008F4244">
      <w:pPr>
        <w:pStyle w:val="Heading1"/>
      </w:pPr>
      <w:bookmarkStart w:id="13" w:name="_Toc138771947"/>
      <w:r>
        <w:t>Support</w:t>
      </w:r>
      <w:bookmarkEnd w:id="13"/>
    </w:p>
    <w:p w14:paraId="15BF3AFA" w14:textId="77777777" w:rsidR="000B6C82" w:rsidRDefault="000B6C82" w:rsidP="00E6015E">
      <w:pPr>
        <w:rPr>
          <w:rFonts w:ascii="Verdana" w:hAnsi="Verdana"/>
          <w:b/>
          <w:sz w:val="24"/>
        </w:rPr>
      </w:pPr>
    </w:p>
    <w:p w14:paraId="462AA33D" w14:textId="45497E4D" w:rsidR="000B6C82" w:rsidRPr="000B6C82" w:rsidRDefault="000B6C82" w:rsidP="000B6C82">
      <w:r w:rsidRPr="000B6C82">
        <w:t>Responsible Party: Infrastructure own this solution.</w:t>
      </w:r>
    </w:p>
    <w:p w14:paraId="0FB28152" w14:textId="77777777" w:rsidR="000B6C82" w:rsidRPr="000B6C82" w:rsidRDefault="000B6C82" w:rsidP="000B6C82">
      <w:r w:rsidRPr="000B6C82">
        <w:t>Accountable: Infrastructure own this solution.</w:t>
      </w:r>
    </w:p>
    <w:p w14:paraId="1AE6C4B7" w14:textId="6798501A" w:rsidR="000B6C82" w:rsidRPr="000B6C82" w:rsidRDefault="000B6C82" w:rsidP="000B6C82">
      <w:r w:rsidRPr="000B6C82">
        <w:t>Consulted: Bruce, Darren, Pouya, Mathew, Infrastructure.</w:t>
      </w:r>
    </w:p>
    <w:p w14:paraId="2F7F24CB" w14:textId="708014D3" w:rsidR="000B6C82" w:rsidRDefault="000B6C82" w:rsidP="000B6C82">
      <w:r w:rsidRPr="000B6C82">
        <w:t>Informed: Mathew created the script and documentation.</w:t>
      </w:r>
    </w:p>
    <w:p w14:paraId="3FE78BF9" w14:textId="77777777" w:rsidR="00644B6A" w:rsidRDefault="00644B6A" w:rsidP="000B6C82"/>
    <w:p w14:paraId="5ECE1442" w14:textId="04EB741C" w:rsidR="00644B6A" w:rsidRDefault="00644B6A" w:rsidP="000B6C82">
      <w:r>
        <w:t xml:space="preserve">Solution is a stop gap </w:t>
      </w:r>
      <w:r w:rsidR="008F3E3B">
        <w:t xml:space="preserve">and will only be in production </w:t>
      </w:r>
      <w:r w:rsidR="008A3318">
        <w:t>until the company onboards the correct API solution.</w:t>
      </w:r>
    </w:p>
    <w:p w14:paraId="4D9875E6" w14:textId="60E380ED" w:rsidR="00F67095" w:rsidRPr="000B6C82" w:rsidRDefault="00F67095" w:rsidP="000B6C82"/>
    <w:p w14:paraId="0FC0BF85" w14:textId="7991C79C" w:rsidR="000B6C82" w:rsidRDefault="000B6C82" w:rsidP="00E6015E">
      <w:pPr>
        <w:rPr>
          <w:rFonts w:ascii="Verdana" w:hAnsi="Verdana"/>
          <w:b/>
          <w:sz w:val="24"/>
        </w:rPr>
      </w:pPr>
    </w:p>
    <w:p w14:paraId="68A3B3AA" w14:textId="6DE2A2F7" w:rsidR="00802566" w:rsidRDefault="00802566" w:rsidP="00E6015E">
      <w:pPr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Disaster Recovery:</w:t>
      </w:r>
    </w:p>
    <w:p w14:paraId="2A92C7FB" w14:textId="3B7EB80E" w:rsidR="00802566" w:rsidRDefault="00802566" w:rsidP="00E6015E">
      <w:pPr>
        <w:rPr>
          <w:rFonts w:ascii="Verdana" w:hAnsi="Verdana"/>
          <w:b/>
          <w:sz w:val="24"/>
        </w:rPr>
      </w:pPr>
    </w:p>
    <w:p w14:paraId="0767D498" w14:textId="6E26572D" w:rsidR="00592E23" w:rsidRPr="00644B6A" w:rsidRDefault="00D90D1F" w:rsidP="00E6015E">
      <w:r w:rsidRPr="00644B6A">
        <w:t>Should bad data be uploaded to SNOW, start the process again. Ensure that all exports are current and in correct folders. The new data should rectify the bad.</w:t>
      </w:r>
    </w:p>
    <w:p w14:paraId="4FEB3C41" w14:textId="1A3C31B2" w:rsidR="00D90D1F" w:rsidRPr="00644B6A" w:rsidRDefault="00D90D1F" w:rsidP="00E6015E">
      <w:r w:rsidRPr="00644B6A">
        <w:t>If issue persists contact business systems.</w:t>
      </w:r>
    </w:p>
    <w:sectPr w:rsidR="00D90D1F" w:rsidRPr="00644B6A" w:rsidSect="00593A34">
      <w:pgSz w:w="11909" w:h="16834" w:code="9"/>
      <w:pgMar w:top="1418" w:right="907" w:bottom="1134" w:left="907" w:header="720" w:footer="5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6" w:author="Joel Porgand" w:date="2023-06-28T17:34:00Z" w:initials="JP">
    <w:p w14:paraId="47939A3C" w14:textId="34DBB3E8" w:rsidR="00E12D71" w:rsidRDefault="00E12D71">
      <w:pPr>
        <w:pStyle w:val="CommentText"/>
      </w:pPr>
      <w:r>
        <w:rPr>
          <w:rStyle w:val="CommentReference"/>
        </w:rPr>
        <w:annotationRef/>
      </w:r>
      <w:r>
        <w:t xml:space="preserve">Requires </w:t>
      </w:r>
      <w:r w:rsidR="00F21102">
        <w:t>powershell AD module to be installed</w:t>
      </w:r>
    </w:p>
  </w:comment>
  <w:comment w:id="8" w:author="Joel Porgand" w:date="2023-06-28T17:31:00Z" w:initials="JP">
    <w:p w14:paraId="6E308818" w14:textId="75C259F9" w:rsidR="00281EB0" w:rsidRDefault="00281EB0">
      <w:pPr>
        <w:pStyle w:val="CommentText"/>
      </w:pPr>
      <w:r>
        <w:rPr>
          <w:rStyle w:val="CommentReference"/>
        </w:rPr>
        <w:annotationRef/>
      </w:r>
      <w:r>
        <w:t>Procedures for generating the exports?</w:t>
      </w:r>
    </w:p>
  </w:comment>
  <w:comment w:id="9" w:author="Joel Porgand" w:date="2023-06-28T17:32:00Z" w:initials="JP">
    <w:p w14:paraId="02D44365" w14:textId="6A43D6C8" w:rsidR="00696DEA" w:rsidRDefault="00696DEA">
      <w:pPr>
        <w:pStyle w:val="CommentText"/>
      </w:pPr>
      <w:r>
        <w:rPr>
          <w:rStyle w:val="CommentReference"/>
        </w:rPr>
        <w:annotationRef/>
      </w:r>
      <w:r>
        <w:t>Should verification be done in non-prod prior to importing to prod?</w:t>
      </w:r>
      <w:r w:rsidR="00D923FD">
        <w:t xml:space="preserve"> i.e. upload &amp; check asset count hasn’t </w:t>
      </w:r>
      <w:r w:rsidR="0037536C">
        <w:t>changed significantly vs. prior to import</w:t>
      </w:r>
    </w:p>
  </w:comment>
  <w:comment w:id="11" w:author="Joel Porgand" w:date="2023-06-28T17:35:00Z" w:initials="JP">
    <w:p w14:paraId="42A81300" w14:textId="4E08BB06" w:rsidR="00D0728C" w:rsidRDefault="00D0728C">
      <w:pPr>
        <w:pStyle w:val="CommentText"/>
      </w:pPr>
      <w:r>
        <w:rPr>
          <w:rStyle w:val="CommentReference"/>
        </w:rPr>
        <w:annotationRef/>
      </w:r>
      <w:r>
        <w:t>Might be helpful to keep an archive so file-size</w:t>
      </w:r>
      <w:r w:rsidR="00131089">
        <w:t xml:space="preserve"> of outputs</w:t>
      </w:r>
      <w:r>
        <w:t xml:space="preserve"> can be compared</w:t>
      </w:r>
      <w:r w:rsidR="00131089">
        <w:t xml:space="preserve"> prior to upload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7939A3C" w15:done="0"/>
  <w15:commentEx w15:paraId="6E308818" w15:done="0"/>
  <w15:commentEx w15:paraId="02D44365" w15:done="0"/>
  <w15:commentEx w15:paraId="42A813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846EDA4" w16cex:dateUtc="2023-06-28T05:34:00Z"/>
  <w16cex:commentExtensible w16cex:durableId="2846ECDC" w16cex:dateUtc="2023-06-28T05:31:00Z"/>
  <w16cex:commentExtensible w16cex:durableId="2846ED29" w16cex:dateUtc="2023-06-28T05:32:00Z"/>
  <w16cex:commentExtensible w16cex:durableId="2846EDEE" w16cex:dateUtc="2023-06-28T0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7939A3C" w16cid:durableId="2846EDA4"/>
  <w16cid:commentId w16cid:paraId="6E308818" w16cid:durableId="2846ECDC"/>
  <w16cid:commentId w16cid:paraId="02D44365" w16cid:durableId="2846ED29"/>
  <w16cid:commentId w16cid:paraId="42A81300" w16cid:durableId="2846ED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EB80B" w14:textId="77777777" w:rsidR="00E17DEC" w:rsidRDefault="00E17DEC">
      <w:r>
        <w:separator/>
      </w:r>
    </w:p>
  </w:endnote>
  <w:endnote w:type="continuationSeparator" w:id="0">
    <w:p w14:paraId="17CBBA6D" w14:textId="77777777" w:rsidR="00E17DEC" w:rsidRDefault="00E17DEC">
      <w:r>
        <w:continuationSeparator/>
      </w:r>
    </w:p>
  </w:endnote>
  <w:endnote w:type="continuationNotice" w:id="1">
    <w:p w14:paraId="2041C4B3" w14:textId="77777777" w:rsidR="00E17DEC" w:rsidRDefault="00E17D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0DEF8EF3" w:rsidR="00547A98" w:rsidRPr="00D54DF7" w:rsidRDefault="00593A34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93A34">
            <w:rPr>
              <w:rFonts w:ascii="Verdana" w:hAnsi="Verdana"/>
              <w:color w:val="7F7F7F" w:themeColor="background1" w:themeShade="7F"/>
              <w:spacing w:val="60"/>
              <w:sz w:val="16"/>
              <w:szCs w:val="16"/>
            </w:rPr>
            <w:t>Page</w:t>
          </w:r>
          <w:r w:rsidRPr="00593A34">
            <w:rPr>
              <w:rFonts w:ascii="Verdana" w:hAnsi="Verdana"/>
              <w:color w:val="00607A"/>
              <w:sz w:val="16"/>
              <w:szCs w:val="16"/>
            </w:rPr>
            <w:t xml:space="preserve"> | </w:t>
          </w:r>
          <w:r w:rsidRPr="00593A34">
            <w:rPr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593A34">
            <w:rPr>
              <w:rFonts w:ascii="Verdana" w:hAnsi="Verdana"/>
              <w:color w:val="00607A"/>
              <w:sz w:val="16"/>
              <w:szCs w:val="16"/>
            </w:rPr>
            <w:instrText xml:space="preserve"> PAGE   \* MERGEFORMAT </w:instrText>
          </w:r>
          <w:r w:rsidRPr="00593A34">
            <w:rPr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Pr="00593A34">
            <w:rPr>
              <w:rFonts w:ascii="Verdana" w:hAnsi="Verdana"/>
              <w:b/>
              <w:bCs/>
              <w:noProof/>
              <w:color w:val="00607A"/>
              <w:sz w:val="16"/>
              <w:szCs w:val="16"/>
            </w:rPr>
            <w:t>1</w:t>
          </w:r>
          <w:r w:rsidRPr="00593A34">
            <w:rPr>
              <w:rFonts w:ascii="Verdana" w:hAnsi="Verdana"/>
              <w:b/>
              <w:bCs/>
              <w:noProof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E17DEC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3093D898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AA58B" w14:textId="77777777" w:rsidR="00E17DEC" w:rsidRDefault="00E17DEC">
      <w:r>
        <w:separator/>
      </w:r>
    </w:p>
  </w:footnote>
  <w:footnote w:type="continuationSeparator" w:id="0">
    <w:p w14:paraId="32CCAFC9" w14:textId="77777777" w:rsidR="00E17DEC" w:rsidRDefault="00E17DEC">
      <w:r>
        <w:continuationSeparator/>
      </w:r>
    </w:p>
  </w:footnote>
  <w:footnote w:type="continuationNotice" w:id="1">
    <w:p w14:paraId="680730AF" w14:textId="77777777" w:rsidR="00E17DEC" w:rsidRDefault="00E17D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E17DEC">
      <w:trPr>
        <w:trHeight w:val="281"/>
      </w:trPr>
      <w:tc>
        <w:tcPr>
          <w:tcW w:w="4678" w:type="dxa"/>
          <w:shd w:val="clear" w:color="auto" w:fill="01B0D2"/>
        </w:tcPr>
        <w:p w14:paraId="3AE569A1" w14:textId="77777777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>ICT TECH NOTE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E17DEC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77777777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t>General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168D0616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 w:rsidR="005D7E1F">
            <w:rPr>
              <w:rFonts w:ascii="Verdana" w:hAnsi="Verdana"/>
              <w:color w:val="00607A"/>
              <w:sz w:val="16"/>
            </w:rPr>
            <w:t xml:space="preserve"> 2</w:t>
          </w:r>
          <w:r w:rsidR="00593A34">
            <w:rPr>
              <w:rFonts w:ascii="Verdana" w:hAnsi="Verdana"/>
              <w:color w:val="00607A"/>
              <w:sz w:val="16"/>
            </w:rPr>
            <w:t>7</w:t>
          </w:r>
          <w:r w:rsidR="005D7E1F">
            <w:rPr>
              <w:rFonts w:ascii="Verdana" w:hAnsi="Verdana"/>
              <w:color w:val="00607A"/>
              <w:sz w:val="16"/>
            </w:rPr>
            <w:t>/06/2023</w:t>
          </w:r>
        </w:p>
      </w:tc>
    </w:tr>
    <w:tr w:rsidR="00673642" w14:paraId="76CB1D4B" w14:textId="77777777" w:rsidTr="00E17DEC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1411049B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5D7E1F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E17DEC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Document Status</w:t>
          </w:r>
        </w:p>
      </w:tc>
      <w:tc>
        <w:tcPr>
          <w:tcW w:w="2976" w:type="dxa"/>
        </w:tcPr>
        <w:p w14:paraId="6EB53395" w14:textId="12BF1C46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</w:p>
      </w:tc>
    </w:tr>
  </w:tbl>
  <w:p w14:paraId="3B66005E" w14:textId="77777777" w:rsidR="00C27CD8" w:rsidRDefault="00C27C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CD7BAA"/>
    <w:multiLevelType w:val="hybridMultilevel"/>
    <w:tmpl w:val="950A39F2"/>
    <w:lvl w:ilvl="0" w:tplc="5D80544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F9543E3"/>
    <w:multiLevelType w:val="hybridMultilevel"/>
    <w:tmpl w:val="60A4DF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31DF7"/>
    <w:multiLevelType w:val="hybridMultilevel"/>
    <w:tmpl w:val="770C86B2"/>
    <w:lvl w:ilvl="0" w:tplc="5D80544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769C4"/>
    <w:multiLevelType w:val="hybridMultilevel"/>
    <w:tmpl w:val="FD6C9A70"/>
    <w:lvl w:ilvl="0" w:tplc="0C09000F">
      <w:start w:val="1"/>
      <w:numFmt w:val="decimal"/>
      <w:lvlText w:val="%1."/>
      <w:lvlJc w:val="left"/>
      <w:pPr>
        <w:ind w:left="3600" w:hanging="360"/>
      </w:pPr>
    </w:lvl>
    <w:lvl w:ilvl="1" w:tplc="0C090019" w:tentative="1">
      <w:start w:val="1"/>
      <w:numFmt w:val="lowerLetter"/>
      <w:lvlText w:val="%2."/>
      <w:lvlJc w:val="left"/>
      <w:pPr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C1B235D"/>
    <w:multiLevelType w:val="hybridMultilevel"/>
    <w:tmpl w:val="CB4EF754"/>
    <w:lvl w:ilvl="0" w:tplc="0C09000F">
      <w:start w:val="1"/>
      <w:numFmt w:val="decimal"/>
      <w:lvlText w:val="%1."/>
      <w:lvlJc w:val="left"/>
      <w:pPr>
        <w:ind w:left="3600" w:hanging="360"/>
      </w:pPr>
    </w:lvl>
    <w:lvl w:ilvl="1" w:tplc="0C090019" w:tentative="1">
      <w:start w:val="1"/>
      <w:numFmt w:val="lowerLetter"/>
      <w:lvlText w:val="%2."/>
      <w:lvlJc w:val="left"/>
      <w:pPr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F814AE"/>
    <w:multiLevelType w:val="hybridMultilevel"/>
    <w:tmpl w:val="C0A64A1C"/>
    <w:lvl w:ilvl="0" w:tplc="5D80544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C28CC"/>
    <w:multiLevelType w:val="hybridMultilevel"/>
    <w:tmpl w:val="B2FA9624"/>
    <w:lvl w:ilvl="0" w:tplc="FFFFFFFF">
      <w:start w:val="1"/>
      <w:numFmt w:val="decimal"/>
      <w:lvlText w:val="%1."/>
      <w:lvlJc w:val="left"/>
      <w:pPr>
        <w:ind w:left="3600" w:hanging="360"/>
      </w:p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5FCE252E"/>
    <w:multiLevelType w:val="hybridMultilevel"/>
    <w:tmpl w:val="1AB865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63C74"/>
    <w:multiLevelType w:val="hybridMultilevel"/>
    <w:tmpl w:val="B2FA9624"/>
    <w:lvl w:ilvl="0" w:tplc="0C09000F">
      <w:start w:val="1"/>
      <w:numFmt w:val="decimal"/>
      <w:lvlText w:val="%1."/>
      <w:lvlJc w:val="left"/>
      <w:pPr>
        <w:ind w:left="3600" w:hanging="360"/>
      </w:pPr>
    </w:lvl>
    <w:lvl w:ilvl="1" w:tplc="0C090019" w:tentative="1">
      <w:start w:val="1"/>
      <w:numFmt w:val="lowerLetter"/>
      <w:lvlText w:val="%2."/>
      <w:lvlJc w:val="left"/>
      <w:pPr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666C0FBB"/>
    <w:multiLevelType w:val="hybridMultilevel"/>
    <w:tmpl w:val="5926919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738DD"/>
    <w:multiLevelType w:val="hybridMultilevel"/>
    <w:tmpl w:val="4C4EDB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40730"/>
    <w:multiLevelType w:val="hybridMultilevel"/>
    <w:tmpl w:val="E1A65C90"/>
    <w:lvl w:ilvl="0" w:tplc="0C09000F">
      <w:start w:val="1"/>
      <w:numFmt w:val="decimal"/>
      <w:lvlText w:val="%1."/>
      <w:lvlJc w:val="left"/>
      <w:pPr>
        <w:ind w:left="6480" w:hanging="360"/>
      </w:pPr>
    </w:lvl>
    <w:lvl w:ilvl="1" w:tplc="0C090019" w:tentative="1">
      <w:start w:val="1"/>
      <w:numFmt w:val="lowerLetter"/>
      <w:lvlText w:val="%2."/>
      <w:lvlJc w:val="left"/>
      <w:pPr>
        <w:ind w:left="7200" w:hanging="360"/>
      </w:pPr>
    </w:lvl>
    <w:lvl w:ilvl="2" w:tplc="0C09001B" w:tentative="1">
      <w:start w:val="1"/>
      <w:numFmt w:val="lowerRoman"/>
      <w:lvlText w:val="%3."/>
      <w:lvlJc w:val="right"/>
      <w:pPr>
        <w:ind w:left="7920" w:hanging="180"/>
      </w:pPr>
    </w:lvl>
    <w:lvl w:ilvl="3" w:tplc="0C09000F" w:tentative="1">
      <w:start w:val="1"/>
      <w:numFmt w:val="decimal"/>
      <w:lvlText w:val="%4."/>
      <w:lvlJc w:val="left"/>
      <w:pPr>
        <w:ind w:left="8640" w:hanging="360"/>
      </w:pPr>
    </w:lvl>
    <w:lvl w:ilvl="4" w:tplc="0C090019" w:tentative="1">
      <w:start w:val="1"/>
      <w:numFmt w:val="lowerLetter"/>
      <w:lvlText w:val="%5."/>
      <w:lvlJc w:val="left"/>
      <w:pPr>
        <w:ind w:left="9360" w:hanging="360"/>
      </w:pPr>
    </w:lvl>
    <w:lvl w:ilvl="5" w:tplc="0C09001B" w:tentative="1">
      <w:start w:val="1"/>
      <w:numFmt w:val="lowerRoman"/>
      <w:lvlText w:val="%6."/>
      <w:lvlJc w:val="right"/>
      <w:pPr>
        <w:ind w:left="10080" w:hanging="180"/>
      </w:pPr>
    </w:lvl>
    <w:lvl w:ilvl="6" w:tplc="0C09000F" w:tentative="1">
      <w:start w:val="1"/>
      <w:numFmt w:val="decimal"/>
      <w:lvlText w:val="%7."/>
      <w:lvlJc w:val="left"/>
      <w:pPr>
        <w:ind w:left="10800" w:hanging="360"/>
      </w:pPr>
    </w:lvl>
    <w:lvl w:ilvl="7" w:tplc="0C090019" w:tentative="1">
      <w:start w:val="1"/>
      <w:numFmt w:val="lowerLetter"/>
      <w:lvlText w:val="%8."/>
      <w:lvlJc w:val="left"/>
      <w:pPr>
        <w:ind w:left="11520" w:hanging="360"/>
      </w:pPr>
    </w:lvl>
    <w:lvl w:ilvl="8" w:tplc="0C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8" w15:restartNumberingAfterBreak="0">
    <w:nsid w:val="70F06FFB"/>
    <w:multiLevelType w:val="hybridMultilevel"/>
    <w:tmpl w:val="23DC1EA4"/>
    <w:lvl w:ilvl="0" w:tplc="93F6D1A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A6C88"/>
    <w:multiLevelType w:val="hybridMultilevel"/>
    <w:tmpl w:val="CA5A73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655955032">
    <w:abstractNumId w:val="0"/>
  </w:num>
  <w:num w:numId="2" w16cid:durableId="945766872">
    <w:abstractNumId w:val="9"/>
  </w:num>
  <w:num w:numId="3" w16cid:durableId="879053911">
    <w:abstractNumId w:val="21"/>
  </w:num>
  <w:num w:numId="4" w16cid:durableId="1991518757">
    <w:abstractNumId w:val="19"/>
  </w:num>
  <w:num w:numId="5" w16cid:durableId="320238729">
    <w:abstractNumId w:val="3"/>
  </w:num>
  <w:num w:numId="6" w16cid:durableId="1914050398">
    <w:abstractNumId w:val="5"/>
  </w:num>
  <w:num w:numId="7" w16cid:durableId="574776230">
    <w:abstractNumId w:val="10"/>
  </w:num>
  <w:num w:numId="8" w16cid:durableId="858273601">
    <w:abstractNumId w:val="1"/>
  </w:num>
  <w:num w:numId="9" w16cid:durableId="2083484873">
    <w:abstractNumId w:val="11"/>
  </w:num>
  <w:num w:numId="10" w16cid:durableId="469597656">
    <w:abstractNumId w:val="6"/>
  </w:num>
  <w:num w:numId="11" w16cid:durableId="455878189">
    <w:abstractNumId w:val="8"/>
  </w:num>
  <w:num w:numId="12" w16cid:durableId="984242715">
    <w:abstractNumId w:val="17"/>
  </w:num>
  <w:num w:numId="13" w16cid:durableId="2019117479">
    <w:abstractNumId w:val="7"/>
  </w:num>
  <w:num w:numId="14" w16cid:durableId="1517040968">
    <w:abstractNumId w:val="14"/>
  </w:num>
  <w:num w:numId="15" w16cid:durableId="1461150594">
    <w:abstractNumId w:val="12"/>
  </w:num>
  <w:num w:numId="16" w16cid:durableId="929586445">
    <w:abstractNumId w:val="4"/>
  </w:num>
  <w:num w:numId="17" w16cid:durableId="298657909">
    <w:abstractNumId w:val="18"/>
  </w:num>
  <w:num w:numId="18" w16cid:durableId="1406997281">
    <w:abstractNumId w:val="13"/>
  </w:num>
  <w:num w:numId="19" w16cid:durableId="2128230336">
    <w:abstractNumId w:val="16"/>
  </w:num>
  <w:num w:numId="20" w16cid:durableId="261766826">
    <w:abstractNumId w:val="20"/>
  </w:num>
  <w:num w:numId="21" w16cid:durableId="1028407021">
    <w:abstractNumId w:val="2"/>
  </w:num>
  <w:num w:numId="22" w16cid:durableId="947201383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oel Porgand">
    <w15:presenceInfo w15:providerId="AD" w15:userId="S::joel_porgand@gjames.com.au::e1697de0-d840-42d4-971d-79e135314c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AU" w:vendorID="64" w:dllVersion="0" w:nlCheck="1" w:checkStyle="0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34F12"/>
    <w:rsid w:val="000466D2"/>
    <w:rsid w:val="00071291"/>
    <w:rsid w:val="000745CA"/>
    <w:rsid w:val="00082FAC"/>
    <w:rsid w:val="00096EB7"/>
    <w:rsid w:val="00097343"/>
    <w:rsid w:val="000A68A6"/>
    <w:rsid w:val="000B1FF2"/>
    <w:rsid w:val="000B48F5"/>
    <w:rsid w:val="000B6C82"/>
    <w:rsid w:val="000E13A2"/>
    <w:rsid w:val="000E29A7"/>
    <w:rsid w:val="000F6945"/>
    <w:rsid w:val="00100CE7"/>
    <w:rsid w:val="0013038E"/>
    <w:rsid w:val="00130403"/>
    <w:rsid w:val="00131089"/>
    <w:rsid w:val="00140FA8"/>
    <w:rsid w:val="001467A7"/>
    <w:rsid w:val="00146B75"/>
    <w:rsid w:val="001536EE"/>
    <w:rsid w:val="001557EC"/>
    <w:rsid w:val="00161EE8"/>
    <w:rsid w:val="001A2C11"/>
    <w:rsid w:val="001B2840"/>
    <w:rsid w:val="001B4105"/>
    <w:rsid w:val="001C67CA"/>
    <w:rsid w:val="001E2D45"/>
    <w:rsid w:val="001E372B"/>
    <w:rsid w:val="001F6108"/>
    <w:rsid w:val="00201889"/>
    <w:rsid w:val="00202324"/>
    <w:rsid w:val="00216EED"/>
    <w:rsid w:val="00221B78"/>
    <w:rsid w:val="002260D9"/>
    <w:rsid w:val="00254754"/>
    <w:rsid w:val="00280029"/>
    <w:rsid w:val="00281EB0"/>
    <w:rsid w:val="00286BDB"/>
    <w:rsid w:val="002A5A52"/>
    <w:rsid w:val="002A735C"/>
    <w:rsid w:val="002B1DF0"/>
    <w:rsid w:val="002B43A7"/>
    <w:rsid w:val="002D2C57"/>
    <w:rsid w:val="002D6981"/>
    <w:rsid w:val="002F0915"/>
    <w:rsid w:val="002F4F56"/>
    <w:rsid w:val="002F59EC"/>
    <w:rsid w:val="00304DEF"/>
    <w:rsid w:val="003149D5"/>
    <w:rsid w:val="00316C08"/>
    <w:rsid w:val="003210C0"/>
    <w:rsid w:val="00323B1B"/>
    <w:rsid w:val="00325D40"/>
    <w:rsid w:val="00327644"/>
    <w:rsid w:val="00352430"/>
    <w:rsid w:val="0035353A"/>
    <w:rsid w:val="00366C22"/>
    <w:rsid w:val="0037536C"/>
    <w:rsid w:val="00377364"/>
    <w:rsid w:val="00383AA1"/>
    <w:rsid w:val="00393002"/>
    <w:rsid w:val="003A1881"/>
    <w:rsid w:val="003B0BE3"/>
    <w:rsid w:val="003D1F2D"/>
    <w:rsid w:val="003F28F4"/>
    <w:rsid w:val="003F4E35"/>
    <w:rsid w:val="003F5BA4"/>
    <w:rsid w:val="00411DA7"/>
    <w:rsid w:val="00425CC8"/>
    <w:rsid w:val="00435C76"/>
    <w:rsid w:val="00442D98"/>
    <w:rsid w:val="00453C27"/>
    <w:rsid w:val="00467712"/>
    <w:rsid w:val="004A7FDF"/>
    <w:rsid w:val="004B7938"/>
    <w:rsid w:val="004B799D"/>
    <w:rsid w:val="004B7AF2"/>
    <w:rsid w:val="004C6631"/>
    <w:rsid w:val="004E1152"/>
    <w:rsid w:val="004F548D"/>
    <w:rsid w:val="0050061B"/>
    <w:rsid w:val="00504165"/>
    <w:rsid w:val="005110E7"/>
    <w:rsid w:val="00516C7F"/>
    <w:rsid w:val="0052478E"/>
    <w:rsid w:val="0053319F"/>
    <w:rsid w:val="00543AE7"/>
    <w:rsid w:val="00546D0C"/>
    <w:rsid w:val="00547A98"/>
    <w:rsid w:val="00561F4A"/>
    <w:rsid w:val="00566BF3"/>
    <w:rsid w:val="0056702E"/>
    <w:rsid w:val="0057216E"/>
    <w:rsid w:val="00592E23"/>
    <w:rsid w:val="00593A34"/>
    <w:rsid w:val="005B0D63"/>
    <w:rsid w:val="005B6736"/>
    <w:rsid w:val="005C2092"/>
    <w:rsid w:val="005C2160"/>
    <w:rsid w:val="005C3006"/>
    <w:rsid w:val="005D4694"/>
    <w:rsid w:val="005D7E1F"/>
    <w:rsid w:val="005E4CF9"/>
    <w:rsid w:val="00601232"/>
    <w:rsid w:val="0060603F"/>
    <w:rsid w:val="0062728A"/>
    <w:rsid w:val="00644B6A"/>
    <w:rsid w:val="00656820"/>
    <w:rsid w:val="006571E0"/>
    <w:rsid w:val="00657843"/>
    <w:rsid w:val="0066614A"/>
    <w:rsid w:val="00673642"/>
    <w:rsid w:val="00680D0B"/>
    <w:rsid w:val="00696DEA"/>
    <w:rsid w:val="006A34B0"/>
    <w:rsid w:val="006A5F43"/>
    <w:rsid w:val="006B2085"/>
    <w:rsid w:val="006C769A"/>
    <w:rsid w:val="006D034F"/>
    <w:rsid w:val="006D413E"/>
    <w:rsid w:val="006F06E8"/>
    <w:rsid w:val="006F46AB"/>
    <w:rsid w:val="00701AD6"/>
    <w:rsid w:val="00703208"/>
    <w:rsid w:val="007342BE"/>
    <w:rsid w:val="00746FCB"/>
    <w:rsid w:val="00770EFB"/>
    <w:rsid w:val="00774E56"/>
    <w:rsid w:val="00777272"/>
    <w:rsid w:val="007843FC"/>
    <w:rsid w:val="007B6F30"/>
    <w:rsid w:val="007C22B9"/>
    <w:rsid w:val="007C4903"/>
    <w:rsid w:val="007F76F6"/>
    <w:rsid w:val="00802566"/>
    <w:rsid w:val="008042E6"/>
    <w:rsid w:val="0082477B"/>
    <w:rsid w:val="008248A8"/>
    <w:rsid w:val="008311F3"/>
    <w:rsid w:val="00835A6E"/>
    <w:rsid w:val="00837A5D"/>
    <w:rsid w:val="00861F8D"/>
    <w:rsid w:val="00867AC0"/>
    <w:rsid w:val="00876DA3"/>
    <w:rsid w:val="008922A1"/>
    <w:rsid w:val="00893824"/>
    <w:rsid w:val="008A236D"/>
    <w:rsid w:val="008A3318"/>
    <w:rsid w:val="008B25A0"/>
    <w:rsid w:val="008E0211"/>
    <w:rsid w:val="008F3E3B"/>
    <w:rsid w:val="008F4244"/>
    <w:rsid w:val="00904A49"/>
    <w:rsid w:val="00921E91"/>
    <w:rsid w:val="009252F6"/>
    <w:rsid w:val="00952280"/>
    <w:rsid w:val="0098440C"/>
    <w:rsid w:val="009C4263"/>
    <w:rsid w:val="009F6C3C"/>
    <w:rsid w:val="00A02333"/>
    <w:rsid w:val="00A1019F"/>
    <w:rsid w:val="00A139D5"/>
    <w:rsid w:val="00A35F1E"/>
    <w:rsid w:val="00A469B9"/>
    <w:rsid w:val="00A84786"/>
    <w:rsid w:val="00A92891"/>
    <w:rsid w:val="00AA5623"/>
    <w:rsid w:val="00AC3966"/>
    <w:rsid w:val="00B07543"/>
    <w:rsid w:val="00B13B5D"/>
    <w:rsid w:val="00B21DBA"/>
    <w:rsid w:val="00B2472F"/>
    <w:rsid w:val="00B4155C"/>
    <w:rsid w:val="00B7454B"/>
    <w:rsid w:val="00B763FF"/>
    <w:rsid w:val="00BB096A"/>
    <w:rsid w:val="00BB0CB7"/>
    <w:rsid w:val="00BB517B"/>
    <w:rsid w:val="00BB73D2"/>
    <w:rsid w:val="00BC76A3"/>
    <w:rsid w:val="00BE70D2"/>
    <w:rsid w:val="00C0171B"/>
    <w:rsid w:val="00C27CD8"/>
    <w:rsid w:val="00C3093F"/>
    <w:rsid w:val="00C745D3"/>
    <w:rsid w:val="00C77790"/>
    <w:rsid w:val="00C864C7"/>
    <w:rsid w:val="00C87E6A"/>
    <w:rsid w:val="00C9005C"/>
    <w:rsid w:val="00C97520"/>
    <w:rsid w:val="00CB3E03"/>
    <w:rsid w:val="00CB3ECB"/>
    <w:rsid w:val="00CC60F4"/>
    <w:rsid w:val="00CD6E48"/>
    <w:rsid w:val="00CE12AB"/>
    <w:rsid w:val="00CE29DE"/>
    <w:rsid w:val="00CF05E4"/>
    <w:rsid w:val="00CF33DE"/>
    <w:rsid w:val="00D04C2E"/>
    <w:rsid w:val="00D0728C"/>
    <w:rsid w:val="00D16F66"/>
    <w:rsid w:val="00D25CDA"/>
    <w:rsid w:val="00D37FA1"/>
    <w:rsid w:val="00D459AC"/>
    <w:rsid w:val="00D505B1"/>
    <w:rsid w:val="00D51780"/>
    <w:rsid w:val="00D54DF7"/>
    <w:rsid w:val="00D666F7"/>
    <w:rsid w:val="00D66C7A"/>
    <w:rsid w:val="00D80E99"/>
    <w:rsid w:val="00D859A3"/>
    <w:rsid w:val="00D90D1F"/>
    <w:rsid w:val="00D923FD"/>
    <w:rsid w:val="00D961CE"/>
    <w:rsid w:val="00DB2602"/>
    <w:rsid w:val="00DC65DD"/>
    <w:rsid w:val="00DD4AC9"/>
    <w:rsid w:val="00DE13D6"/>
    <w:rsid w:val="00DE5135"/>
    <w:rsid w:val="00DF2491"/>
    <w:rsid w:val="00DF72AB"/>
    <w:rsid w:val="00E03DEE"/>
    <w:rsid w:val="00E12D71"/>
    <w:rsid w:val="00E17DEC"/>
    <w:rsid w:val="00E213B7"/>
    <w:rsid w:val="00E22381"/>
    <w:rsid w:val="00E26823"/>
    <w:rsid w:val="00E3031C"/>
    <w:rsid w:val="00E6015E"/>
    <w:rsid w:val="00E8732D"/>
    <w:rsid w:val="00E92386"/>
    <w:rsid w:val="00EB4578"/>
    <w:rsid w:val="00EB4CC9"/>
    <w:rsid w:val="00EC1F02"/>
    <w:rsid w:val="00ED6FD5"/>
    <w:rsid w:val="00EE5FA5"/>
    <w:rsid w:val="00F134BB"/>
    <w:rsid w:val="00F21102"/>
    <w:rsid w:val="00F57FF5"/>
    <w:rsid w:val="00F65184"/>
    <w:rsid w:val="00F67095"/>
    <w:rsid w:val="00F674BD"/>
    <w:rsid w:val="00FA1AEB"/>
    <w:rsid w:val="00FA70AC"/>
    <w:rsid w:val="00FA7112"/>
    <w:rsid w:val="00FC0019"/>
    <w:rsid w:val="00FD2E0F"/>
    <w:rsid w:val="00FD444C"/>
    <w:rsid w:val="00FE03AE"/>
    <w:rsid w:val="00FE7081"/>
    <w:rsid w:val="59E5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1AECAE6"/>
  <w15:chartTrackingRefBased/>
  <w15:docId w15:val="{AB770E08-DB49-422B-AC45-0B940533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DF72A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D469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93A34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593A34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rsid w:val="008F4244"/>
    <w:pPr>
      <w:spacing w:after="100"/>
    </w:pPr>
  </w:style>
  <w:style w:type="character" w:styleId="CommentReference">
    <w:name w:val="annotation reference"/>
    <w:basedOn w:val="DefaultParagraphFont"/>
    <w:rsid w:val="00281EB0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1EB0"/>
  </w:style>
  <w:style w:type="character" w:customStyle="1" w:styleId="CommentTextChar">
    <w:name w:val="Comment Text Char"/>
    <w:basedOn w:val="DefaultParagraphFont"/>
    <w:link w:val="CommentText"/>
    <w:rsid w:val="00281EB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81E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1EB0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learn.microsoft.com/en-us/powershell/module/microsoft.powershell.security/set-executionpolicy?view=powershell-7.3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learn.microsoft.com/en-us/powershell/module/microsoft.powershell.security/set-executionpolicy?view=powershell-7.3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CCE545-51DA-4FBB-A85C-9522336F72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4.xml><?xml version="1.0" encoding="utf-8"?>
<ds:datastoreItem xmlns:ds="http://schemas.openxmlformats.org/officeDocument/2006/customXml" ds:itemID="{C3109BE9-7FA7-403B-A5BF-B9F0F395E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14</TotalTime>
  <Pages>1</Pages>
  <Words>786</Words>
  <Characters>4481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5257</CharactersWithSpaces>
  <SharedDoc>false</SharedDoc>
  <HLinks>
    <vt:vector size="60" baseType="variant">
      <vt:variant>
        <vt:i4>4915211</vt:i4>
      </vt:variant>
      <vt:variant>
        <vt:i4>54</vt:i4>
      </vt:variant>
      <vt:variant>
        <vt:i4>0</vt:i4>
      </vt:variant>
      <vt:variant>
        <vt:i4>5</vt:i4>
      </vt:variant>
      <vt:variant>
        <vt:lpwstr>https://learn.microsoft.com/en-us/powershell/module/microsoft.powershell.security/set-executionpolicy?view=powershell-7.3</vt:lpwstr>
      </vt:variant>
      <vt:variant>
        <vt:lpwstr/>
      </vt:variant>
      <vt:variant>
        <vt:i4>1441847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_Toc138771947</vt:lpwstr>
      </vt:variant>
      <vt:variant>
        <vt:i4>1441847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_Toc138771946</vt:lpwstr>
      </vt:variant>
      <vt:variant>
        <vt:i4>1441847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_Toc138771945</vt:lpwstr>
      </vt:variant>
      <vt:variant>
        <vt:i4>1441847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_Toc138771944</vt:lpwstr>
      </vt:variant>
      <vt:variant>
        <vt:i4>1441847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_Toc138771943</vt:lpwstr>
      </vt:variant>
      <vt:variant>
        <vt:i4>1441847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_Toc138771942</vt:lpwstr>
      </vt:variant>
      <vt:variant>
        <vt:i4>1441847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_Toc138771941</vt:lpwstr>
      </vt:variant>
      <vt:variant>
        <vt:i4>1441847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_Toc138771940</vt:lpwstr>
      </vt:variant>
      <vt:variant>
        <vt:i4>4915211</vt:i4>
      </vt:variant>
      <vt:variant>
        <vt:i4>0</vt:i4>
      </vt:variant>
      <vt:variant>
        <vt:i4>0</vt:i4>
      </vt:variant>
      <vt:variant>
        <vt:i4>5</vt:i4>
      </vt:variant>
      <vt:variant>
        <vt:lpwstr>https://learn.microsoft.com/en-us/powershell/module/microsoft.powershell.security/set-executionpolicy?view=powershell-7.3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Joel Porgand</cp:lastModifiedBy>
  <cp:revision>16</cp:revision>
  <cp:lastPrinted>2009-05-08T02:26:00Z</cp:lastPrinted>
  <dcterms:created xsi:type="dcterms:W3CDTF">2023-06-28T00:23:00Z</dcterms:created>
  <dcterms:modified xsi:type="dcterms:W3CDTF">2023-06-29T00:37:00Z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  <property fmtid="{D5CDD505-2E9C-101B-9397-08002B2CF9AE}" pid="5" name="GrammarlyDocumentId">
    <vt:lpwstr>ee5c81c66f45d5e243a284961bab1366b58e1c8f45aa0b55e0fa509a46842155</vt:lpwstr>
  </property>
</Properties>
</file>