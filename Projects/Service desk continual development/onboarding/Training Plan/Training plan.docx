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21"/>
      </w:tblGrid>
      <w:tr w:rsidR="003D1F2D" w14:paraId="49EB30B8" w14:textId="77777777" w:rsidTr="003D1F2D">
        <w:trPr>
          <w:cantSplit/>
          <w:trHeight w:val="320"/>
        </w:trPr>
        <w:tc>
          <w:tcPr>
            <w:tcW w:w="2093" w:type="dxa"/>
            <w:shd w:val="clear" w:color="auto" w:fill="E0E0E0"/>
          </w:tcPr>
          <w:p w14:paraId="1A11B111" w14:textId="77777777" w:rsidR="003D1F2D" w:rsidRPr="0062728A" w:rsidRDefault="003D1F2D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Topic</w:t>
            </w:r>
            <w:r w:rsidRPr="0062728A">
              <w:rPr>
                <w:rFonts w:ascii="Verdana" w:hAnsi="Verdana"/>
                <w:b/>
                <w:sz w:val="18"/>
                <w:szCs w:val="18"/>
              </w:rPr>
              <w:t>:</w:t>
            </w:r>
          </w:p>
        </w:tc>
        <w:tc>
          <w:tcPr>
            <w:tcW w:w="8221" w:type="dxa"/>
          </w:tcPr>
          <w:p w14:paraId="33C28EC0" w14:textId="392F786F" w:rsidR="003D1F2D" w:rsidRPr="0062728A" w:rsidRDefault="007F35DF" w:rsidP="0062728A">
            <w:pPr>
              <w:spacing w:before="80" w:after="8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New </w:t>
            </w:r>
            <w:r w:rsidR="00FC58F3">
              <w:rPr>
                <w:rFonts w:ascii="Verdana" w:hAnsi="Verdana"/>
                <w:sz w:val="18"/>
                <w:szCs w:val="18"/>
              </w:rPr>
              <w:t>Service Desk Analyst</w:t>
            </w:r>
            <w:r>
              <w:rPr>
                <w:rFonts w:ascii="Verdana" w:hAnsi="Verdana"/>
                <w:sz w:val="18"/>
                <w:szCs w:val="18"/>
              </w:rPr>
              <w:t xml:space="preserve"> training plan.</w:t>
            </w:r>
          </w:p>
        </w:tc>
      </w:tr>
    </w:tbl>
    <w:p w14:paraId="5EB8DBEF" w14:textId="77777777" w:rsidR="00004353" w:rsidRPr="0062728A" w:rsidRDefault="00004353" w:rsidP="0062728A"/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50"/>
      </w:tblGrid>
      <w:tr w:rsidR="008311F3" w14:paraId="13742112" w14:textId="77777777" w:rsidTr="008311F3">
        <w:trPr>
          <w:trHeight w:val="422"/>
        </w:trPr>
        <w:tc>
          <w:tcPr>
            <w:tcW w:w="2093" w:type="dxa"/>
            <w:shd w:val="clear" w:color="auto" w:fill="E0E0E0"/>
          </w:tcPr>
          <w:p w14:paraId="74DA3889" w14:textId="77777777" w:rsidR="008311F3" w:rsidRPr="0062728A" w:rsidRDefault="008311F3" w:rsidP="004B799D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Description:</w:t>
            </w:r>
          </w:p>
        </w:tc>
        <w:tc>
          <w:tcPr>
            <w:tcW w:w="8250" w:type="dxa"/>
            <w:vAlign w:val="center"/>
          </w:tcPr>
          <w:p w14:paraId="5CDC0687" w14:textId="50BF021E" w:rsidR="008311F3" w:rsidRDefault="00C44E07" w:rsidP="004B799D">
            <w:pPr>
              <w:spacing w:before="80" w:after="80"/>
              <w:rPr>
                <w:rFonts w:ascii="Verdana" w:hAnsi="Verdana"/>
                <w:sz w:val="18"/>
                <w:szCs w:val="18"/>
              </w:rPr>
            </w:pPr>
            <w:r w:rsidRPr="00C44E07">
              <w:rPr>
                <w:rFonts w:ascii="Verdana" w:hAnsi="Verdana"/>
                <w:sz w:val="18"/>
                <w:szCs w:val="18"/>
              </w:rPr>
              <w:t>Provide a structured learning and training program for new Service Desk Analysts in line with company KPIs over a three-month time frame.</w:t>
            </w:r>
          </w:p>
        </w:tc>
      </w:tr>
    </w:tbl>
    <w:p w14:paraId="692558D3" w14:textId="77777777" w:rsidR="00004353" w:rsidRPr="00FE03AE" w:rsidRDefault="008042E6" w:rsidP="00777272">
      <w:pPr>
        <w:pStyle w:val="StyleHeading2VerdanaNotItalic"/>
      </w:pPr>
      <w:bookmarkStart w:id="0" w:name="_Toc129793735"/>
      <w:r>
        <w:t>Document Control</w:t>
      </w:r>
      <w:bookmarkEnd w:id="0"/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2"/>
        <w:gridCol w:w="1181"/>
        <w:gridCol w:w="6710"/>
        <w:gridCol w:w="1701"/>
      </w:tblGrid>
      <w:tr w:rsidR="008042E6" w14:paraId="04140470" w14:textId="77777777" w:rsidTr="00543AE7">
        <w:trPr>
          <w:cantSplit/>
          <w:trHeight w:val="320"/>
        </w:trPr>
        <w:tc>
          <w:tcPr>
            <w:tcW w:w="722" w:type="dxa"/>
            <w:shd w:val="clear" w:color="auto" w:fill="E0E0E0"/>
            <w:vAlign w:val="center"/>
          </w:tcPr>
          <w:p w14:paraId="58CD73B6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Rev</w:t>
            </w:r>
          </w:p>
        </w:tc>
        <w:tc>
          <w:tcPr>
            <w:tcW w:w="1181" w:type="dxa"/>
            <w:shd w:val="clear" w:color="auto" w:fill="E0E0E0"/>
            <w:vAlign w:val="center"/>
          </w:tcPr>
          <w:p w14:paraId="5CDCFDE2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Date</w:t>
            </w:r>
          </w:p>
        </w:tc>
        <w:tc>
          <w:tcPr>
            <w:tcW w:w="6710" w:type="dxa"/>
            <w:shd w:val="clear" w:color="auto" w:fill="E0E0E0"/>
            <w:vAlign w:val="center"/>
          </w:tcPr>
          <w:p w14:paraId="2504AF1B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Changes Made</w:t>
            </w:r>
          </w:p>
        </w:tc>
        <w:tc>
          <w:tcPr>
            <w:tcW w:w="1701" w:type="dxa"/>
            <w:shd w:val="clear" w:color="auto" w:fill="E0E0E0"/>
          </w:tcPr>
          <w:p w14:paraId="3FBE56C8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By (User)</w:t>
            </w:r>
          </w:p>
        </w:tc>
      </w:tr>
      <w:tr w:rsidR="008042E6" w14:paraId="4D0E6AA4" w14:textId="77777777" w:rsidTr="00543AE7">
        <w:trPr>
          <w:cantSplit/>
          <w:trHeight w:val="320"/>
        </w:trPr>
        <w:tc>
          <w:tcPr>
            <w:tcW w:w="722" w:type="dxa"/>
            <w:vAlign w:val="center"/>
          </w:tcPr>
          <w:p w14:paraId="0EFADEA2" w14:textId="01D66897" w:rsidR="008042E6" w:rsidRPr="00FE03AE" w:rsidRDefault="00BB096A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  <w:r w:rsidR="008042E6">
              <w:rPr>
                <w:rFonts w:ascii="Verdana" w:hAnsi="Verdana"/>
                <w:sz w:val="18"/>
                <w:szCs w:val="18"/>
              </w:rPr>
              <w:t>.0</w:t>
            </w:r>
          </w:p>
        </w:tc>
        <w:tc>
          <w:tcPr>
            <w:tcW w:w="1181" w:type="dxa"/>
            <w:vAlign w:val="center"/>
          </w:tcPr>
          <w:p w14:paraId="493BAB31" w14:textId="219068B7" w:rsidR="008042E6" w:rsidRPr="00FE03AE" w:rsidRDefault="00C44E07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6/1/2023</w:t>
            </w:r>
          </w:p>
        </w:tc>
        <w:tc>
          <w:tcPr>
            <w:tcW w:w="6710" w:type="dxa"/>
            <w:vAlign w:val="center"/>
          </w:tcPr>
          <w:p w14:paraId="11235570" w14:textId="76E34803" w:rsidR="008042E6" w:rsidRPr="00FE03AE" w:rsidRDefault="00C44E07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Document creation</w:t>
            </w:r>
          </w:p>
        </w:tc>
        <w:tc>
          <w:tcPr>
            <w:tcW w:w="1701" w:type="dxa"/>
          </w:tcPr>
          <w:p w14:paraId="13916CFA" w14:textId="4DC339E0" w:rsidR="008042E6" w:rsidRPr="00FE03AE" w:rsidRDefault="00C44E07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Mathew Gallehawk</w:t>
            </w:r>
          </w:p>
        </w:tc>
      </w:tr>
    </w:tbl>
    <w:p w14:paraId="4B5B06D4" w14:textId="77777777" w:rsidR="00F6560B" w:rsidRDefault="00F6560B" w:rsidP="00F6560B"/>
    <w:p w14:paraId="68433190" w14:textId="77777777" w:rsidR="00F6560B" w:rsidRDefault="00F6560B" w:rsidP="00F6560B">
      <w:pPr>
        <w:pStyle w:val="Heading2"/>
      </w:pPr>
      <w:bookmarkStart w:id="1" w:name="_Toc129793736"/>
      <w:r>
        <w:t>Scope</w:t>
      </w:r>
      <w:bookmarkEnd w:id="1"/>
    </w:p>
    <w:p w14:paraId="74D14B68" w14:textId="77777777" w:rsidR="00F6560B" w:rsidRDefault="00F6560B" w:rsidP="00F6560B">
      <w:r>
        <w:t>•</w:t>
      </w:r>
      <w:r>
        <w:tab/>
        <w:t>Provide clear and achievable learning objectives in line with business KPIs, for new analysts and mentors responsible for training them.</w:t>
      </w:r>
    </w:p>
    <w:p w14:paraId="1C46DCC7" w14:textId="77777777" w:rsidR="00F6560B" w:rsidRDefault="00F6560B" w:rsidP="00F6560B">
      <w:r>
        <w:t>•</w:t>
      </w:r>
      <w:r>
        <w:tab/>
        <w:t>Provide the training mater required to meet these performance objectives.</w:t>
      </w:r>
    </w:p>
    <w:p w14:paraId="65908BD7" w14:textId="77777777" w:rsidR="00F6560B" w:rsidRDefault="00F6560B" w:rsidP="00F6560B">
      <w:r>
        <w:t>•</w:t>
      </w:r>
      <w:r>
        <w:tab/>
        <w:t>Provide deliverable assessment material and portfolios tasks to showcase development.</w:t>
      </w:r>
    </w:p>
    <w:p w14:paraId="7551B73B" w14:textId="77777777" w:rsidR="00F6560B" w:rsidRPr="00F7637E" w:rsidRDefault="00F6560B" w:rsidP="00F6560B">
      <w:r>
        <w:t>•</w:t>
      </w:r>
      <w:r>
        <w:tab/>
        <w:t>Provide accountability for mentoring of new Analysts.</w:t>
      </w:r>
    </w:p>
    <w:p w14:paraId="5AEF4380" w14:textId="77777777" w:rsidR="00F6560B" w:rsidRPr="00F65184" w:rsidRDefault="00F6560B" w:rsidP="00F6560B"/>
    <w:p w14:paraId="27FD6316" w14:textId="77777777" w:rsidR="00F6560B" w:rsidRDefault="00F6560B" w:rsidP="00F6560B">
      <w:pPr>
        <w:pStyle w:val="Heading2"/>
      </w:pPr>
      <w:bookmarkStart w:id="2" w:name="_Toc129793737"/>
      <w:r>
        <w:t>Prerequisites</w:t>
      </w:r>
      <w:bookmarkEnd w:id="2"/>
    </w:p>
    <w:p w14:paraId="3ECF17D0" w14:textId="77777777" w:rsidR="00F6560B" w:rsidRDefault="00F6560B" w:rsidP="00F6560B">
      <w:r>
        <w:t>New Analyst User account should be created or have the user create their account.</w:t>
      </w:r>
    </w:p>
    <w:p w14:paraId="29D151B8" w14:textId="77777777" w:rsidR="00F6560B" w:rsidRDefault="00F6560B" w:rsidP="00F6560B">
      <w:pPr>
        <w:pStyle w:val="Heading2"/>
      </w:pPr>
    </w:p>
    <w:p w14:paraId="71D97DEF" w14:textId="77777777" w:rsidR="00F6560B" w:rsidRDefault="00F6560B" w:rsidP="00F6560B"/>
    <w:p w14:paraId="725D75FA" w14:textId="77777777" w:rsidR="00F6560B" w:rsidRDefault="00F6560B" w:rsidP="00F6560B"/>
    <w:p w14:paraId="0F3676DC" w14:textId="77777777" w:rsidR="00F6560B" w:rsidRDefault="00F6560B" w:rsidP="00F6560B"/>
    <w:p w14:paraId="3D1DFBC8" w14:textId="0683F40E" w:rsidR="00F6560B" w:rsidRPr="00F6560B" w:rsidRDefault="00F6560B" w:rsidP="00F6560B">
      <w:pPr>
        <w:sectPr w:rsidR="00F6560B" w:rsidRPr="00F6560B" w:rsidSect="002618C6">
          <w:headerReference w:type="default" r:id="rId11"/>
          <w:footerReference w:type="default" r:id="rId12"/>
          <w:headerReference w:type="first" r:id="rId13"/>
          <w:footerReference w:type="first" r:id="rId14"/>
          <w:pgSz w:w="11909" w:h="16834" w:code="9"/>
          <w:pgMar w:top="1418" w:right="907" w:bottom="1134" w:left="907" w:header="720" w:footer="54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/>
          <w:cols w:space="720"/>
          <w:docGrid w:linePitch="272"/>
        </w:sectPr>
      </w:pPr>
    </w:p>
    <w:sdt>
      <w:sdtPr>
        <w:id w:val="-841467178"/>
        <w:docPartObj>
          <w:docPartGallery w:val="Table of Contents"/>
          <w:docPartUnique/>
        </w:docPartObj>
      </w:sdtPr>
      <w:sdtEndPr>
        <w:rPr>
          <w:rFonts w:ascii="Arial" w:eastAsia="Times New Roman" w:hAnsi="Arial" w:cs="Times New Roman"/>
          <w:b/>
          <w:bCs/>
          <w:noProof/>
          <w:color w:val="auto"/>
          <w:sz w:val="10"/>
          <w:szCs w:val="10"/>
          <w:lang w:val="en-AU" w:eastAsia="en-AU"/>
        </w:rPr>
      </w:sdtEndPr>
      <w:sdtContent>
        <w:p w14:paraId="3504C078" w14:textId="2F68EA2D" w:rsidR="005604B4" w:rsidRPr="005604B4" w:rsidRDefault="005604B4" w:rsidP="00604B10">
          <w:pPr>
            <w:pStyle w:val="TOCHeading"/>
            <w:spacing w:before="0" w:after="20" w:line="240" w:lineRule="auto"/>
            <w:rPr>
              <w:sz w:val="18"/>
              <w:szCs w:val="18"/>
            </w:rPr>
          </w:pPr>
          <w:r w:rsidRPr="005604B4">
            <w:rPr>
              <w:sz w:val="18"/>
              <w:szCs w:val="18"/>
            </w:rPr>
            <w:t>Contents</w:t>
          </w:r>
        </w:p>
        <w:p w14:paraId="56945E40" w14:textId="26AE7D4D" w:rsidR="005604B4" w:rsidRPr="005604B4" w:rsidRDefault="005604B4" w:rsidP="00604B10">
          <w:pPr>
            <w:pStyle w:val="TOC2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r w:rsidRPr="005604B4">
            <w:rPr>
              <w:sz w:val="10"/>
              <w:szCs w:val="10"/>
            </w:rPr>
            <w:fldChar w:fldCharType="begin"/>
          </w:r>
          <w:r w:rsidRPr="005604B4">
            <w:rPr>
              <w:sz w:val="10"/>
              <w:szCs w:val="10"/>
            </w:rPr>
            <w:instrText xml:space="preserve"> TOC \o "1-3" \h \z \u </w:instrText>
          </w:r>
          <w:r w:rsidRPr="005604B4">
            <w:rPr>
              <w:sz w:val="10"/>
              <w:szCs w:val="10"/>
            </w:rPr>
            <w:fldChar w:fldCharType="separate"/>
          </w:r>
          <w:hyperlink w:anchor="_Toc129793735" w:history="1">
            <w:r w:rsidRPr="005604B4">
              <w:rPr>
                <w:rStyle w:val="Hyperlink"/>
                <w:noProof/>
                <w:sz w:val="10"/>
                <w:szCs w:val="10"/>
              </w:rPr>
              <w:t>Document Control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_Toc129793735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i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14F0A5DA" w14:textId="600DC4B4" w:rsidR="005604B4" w:rsidRPr="005604B4" w:rsidRDefault="005604B4" w:rsidP="00604B10">
          <w:pPr>
            <w:pStyle w:val="TOC2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36" w:history="1">
            <w:r w:rsidRPr="005604B4">
              <w:rPr>
                <w:rStyle w:val="Hyperlink"/>
                <w:noProof/>
                <w:sz w:val="10"/>
                <w:szCs w:val="10"/>
              </w:rPr>
              <w:t>Scope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_Toc129793736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i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6F17658C" w14:textId="0F3E7F1E" w:rsidR="005604B4" w:rsidRPr="005604B4" w:rsidRDefault="005604B4" w:rsidP="00604B10">
          <w:pPr>
            <w:pStyle w:val="TOC2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37" w:history="1">
            <w:r w:rsidRPr="005604B4">
              <w:rPr>
                <w:rStyle w:val="Hyperlink"/>
                <w:noProof/>
                <w:sz w:val="10"/>
                <w:szCs w:val="10"/>
              </w:rPr>
              <w:t>Prerequisites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_Toc129793737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i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6F9FA564" w14:textId="3602891F" w:rsidR="005604B4" w:rsidRPr="005604B4" w:rsidRDefault="005604B4" w:rsidP="00604B10">
          <w:pPr>
            <w:pStyle w:val="TOC1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38" w:history="1">
            <w:r w:rsidRPr="005604B4">
              <w:rPr>
                <w:rStyle w:val="Hyperlink"/>
                <w:noProof/>
                <w:sz w:val="10"/>
                <w:szCs w:val="10"/>
              </w:rPr>
              <w:t>Overview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_Toc129793738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1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5A98DF25" w14:textId="6FF0F50A" w:rsidR="005604B4" w:rsidRPr="005604B4" w:rsidRDefault="005604B4" w:rsidP="00604B10">
          <w:pPr>
            <w:pStyle w:val="TOC1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39" w:history="1">
            <w:r w:rsidRPr="005604B4">
              <w:rPr>
                <w:rStyle w:val="Hyperlink"/>
                <w:noProof/>
                <w:sz w:val="10"/>
                <w:szCs w:val="10"/>
              </w:rPr>
              <w:t>New Employee Expectations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_Toc129793739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1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35B564FC" w14:textId="4B84828A" w:rsidR="005604B4" w:rsidRPr="005604B4" w:rsidRDefault="005604B4" w:rsidP="00604B10">
          <w:pPr>
            <w:pStyle w:val="TOC1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40" w:history="1">
            <w:r w:rsidRPr="005604B4">
              <w:rPr>
                <w:rStyle w:val="Hyperlink"/>
                <w:noProof/>
                <w:sz w:val="10"/>
                <w:szCs w:val="10"/>
              </w:rPr>
              <w:t>Mentor Expectations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_Toc129793740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1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0AEFE986" w14:textId="78DFD840" w:rsidR="005604B4" w:rsidRPr="005604B4" w:rsidRDefault="005604B4" w:rsidP="00604B10">
          <w:pPr>
            <w:pStyle w:val="TOC1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41" w:history="1">
            <w:r w:rsidRPr="005604B4">
              <w:rPr>
                <w:rStyle w:val="Hyperlink"/>
                <w:noProof/>
                <w:sz w:val="10"/>
                <w:szCs w:val="10"/>
              </w:rPr>
              <w:t>Conflict Resolution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_Toc129793741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2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30DE6238" w14:textId="296F0749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42" w:history="1">
            <w:r w:rsidRPr="005604B4">
              <w:rPr>
                <w:rStyle w:val="Hyperlink"/>
                <w:noProof/>
                <w:sz w:val="10"/>
                <w:szCs w:val="10"/>
              </w:rPr>
              <w:t>Customer Conflicts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_Toc129793742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2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5E6ABC15" w14:textId="2CA21EB4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43" w:history="1">
            <w:r w:rsidRPr="005604B4">
              <w:rPr>
                <w:rStyle w:val="Hyperlink"/>
                <w:noProof/>
                <w:sz w:val="10"/>
                <w:szCs w:val="10"/>
              </w:rPr>
              <w:t>Team conflicts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_Toc129793743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2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3FBE653E" w14:textId="5546911B" w:rsidR="005604B4" w:rsidRPr="005604B4" w:rsidRDefault="005604B4" w:rsidP="00604B10">
          <w:pPr>
            <w:pStyle w:val="TOC1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44" w:history="1">
            <w:r w:rsidRPr="005604B4">
              <w:rPr>
                <w:rStyle w:val="Hyperlink"/>
                <w:noProof/>
                <w:sz w:val="10"/>
                <w:szCs w:val="10"/>
              </w:rPr>
              <w:t>Learning Material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_Toc129793744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2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063EDFC8" w14:textId="3DDB5FC6" w:rsidR="005604B4" w:rsidRPr="005604B4" w:rsidRDefault="005604B4" w:rsidP="00604B10">
          <w:pPr>
            <w:pStyle w:val="TOC1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45" w:history="1">
            <w:r w:rsidRPr="005604B4">
              <w:rPr>
                <w:rStyle w:val="Hyperlink"/>
                <w:noProof/>
                <w:sz w:val="10"/>
                <w:szCs w:val="10"/>
              </w:rPr>
              <w:t>Month One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_Toc129793745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3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351BB07B" w14:textId="4B586652" w:rsidR="005604B4" w:rsidRPr="005604B4" w:rsidRDefault="005604B4" w:rsidP="00604B10">
          <w:pPr>
            <w:pStyle w:val="TOC2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46" w:history="1">
            <w:r w:rsidRPr="005604B4">
              <w:rPr>
                <w:rStyle w:val="Hyperlink"/>
                <w:noProof/>
                <w:sz w:val="10"/>
                <w:szCs w:val="10"/>
              </w:rPr>
              <w:t>Week One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_Toc129793746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3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024E3AB3" w14:textId="235F1914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47" w:history="1">
            <w:r w:rsidRPr="005604B4">
              <w:rPr>
                <w:rStyle w:val="Hyperlink"/>
                <w:noProof/>
                <w:sz w:val="10"/>
                <w:szCs w:val="10"/>
              </w:rPr>
              <w:t>Overview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_Toc129793747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3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0E2E9A9B" w14:textId="25CB90EB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48" w:history="1">
            <w:r w:rsidRPr="005604B4">
              <w:rPr>
                <w:rStyle w:val="Hyperlink"/>
                <w:noProof/>
                <w:sz w:val="10"/>
                <w:szCs w:val="10"/>
              </w:rPr>
              <w:t>Learning Objectives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_Toc129793748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3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2CEDDAEB" w14:textId="473C6A85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49" w:history="1">
            <w:r w:rsidRPr="005604B4">
              <w:rPr>
                <w:rStyle w:val="Hyperlink"/>
                <w:noProof/>
                <w:sz w:val="10"/>
                <w:szCs w:val="10"/>
              </w:rPr>
              <w:t>New Analyst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_Toc129793749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3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3BF4331A" w14:textId="7AC9CEEB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50" w:history="1">
            <w:r w:rsidRPr="005604B4">
              <w:rPr>
                <w:rStyle w:val="Hyperlink"/>
                <w:noProof/>
                <w:sz w:val="10"/>
                <w:szCs w:val="10"/>
              </w:rPr>
              <w:t>Mentor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_Toc129793750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3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22593C19" w14:textId="5C961E7A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51" w:history="1">
            <w:r w:rsidRPr="005604B4">
              <w:rPr>
                <w:rStyle w:val="Hyperlink"/>
                <w:noProof/>
                <w:sz w:val="10"/>
                <w:szCs w:val="10"/>
              </w:rPr>
              <w:t>Meet &amp; Greet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_Toc129793751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3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546341C7" w14:textId="4134E899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52" w:history="1">
            <w:r w:rsidRPr="005604B4">
              <w:rPr>
                <w:rStyle w:val="Hyperlink"/>
                <w:noProof/>
                <w:sz w:val="10"/>
                <w:szCs w:val="10"/>
              </w:rPr>
              <w:t>Professional Development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_Toc129793752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3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7EDF600E" w14:textId="226B1A2D" w:rsidR="005604B4" w:rsidRPr="005604B4" w:rsidRDefault="005604B4" w:rsidP="00604B10">
          <w:pPr>
            <w:pStyle w:val="TOC2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53" w:history="1">
            <w:r w:rsidRPr="005604B4">
              <w:rPr>
                <w:rStyle w:val="Hyperlink"/>
                <w:noProof/>
                <w:sz w:val="10"/>
                <w:szCs w:val="10"/>
              </w:rPr>
              <w:t>Week Two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_Toc129793753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4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5A750773" w14:textId="445AA302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54" w:history="1">
            <w:r w:rsidRPr="005604B4">
              <w:rPr>
                <w:rStyle w:val="Hyperlink"/>
                <w:noProof/>
                <w:sz w:val="10"/>
                <w:szCs w:val="10"/>
              </w:rPr>
              <w:t>Overview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_Toc129793754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4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56ABA51C" w14:textId="3236C05F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55" w:history="1">
            <w:r w:rsidRPr="005604B4">
              <w:rPr>
                <w:rStyle w:val="Hyperlink"/>
                <w:noProof/>
                <w:sz w:val="10"/>
                <w:szCs w:val="10"/>
              </w:rPr>
              <w:t>Learning Objectives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_Toc129793755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4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11EA1750" w14:textId="40F80CB2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56" w:history="1">
            <w:r w:rsidRPr="005604B4">
              <w:rPr>
                <w:rStyle w:val="Hyperlink"/>
                <w:noProof/>
                <w:sz w:val="10"/>
                <w:szCs w:val="10"/>
              </w:rPr>
              <w:t>New Analyst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_Toc129793756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4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5C8D205E" w14:textId="62C149E4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57" w:history="1">
            <w:r w:rsidRPr="005604B4">
              <w:rPr>
                <w:rStyle w:val="Hyperlink"/>
                <w:noProof/>
                <w:sz w:val="10"/>
                <w:szCs w:val="10"/>
              </w:rPr>
              <w:t>Mentor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_Toc129793757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4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2D1F9ADB" w14:textId="4064D9C5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58" w:history="1">
            <w:r w:rsidRPr="005604B4">
              <w:rPr>
                <w:rStyle w:val="Hyperlink"/>
                <w:noProof/>
                <w:sz w:val="10"/>
                <w:szCs w:val="10"/>
              </w:rPr>
              <w:t>Meet &amp; Greet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_Toc129793758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4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30847BD5" w14:textId="60679EAE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59" w:history="1">
            <w:r w:rsidRPr="005604B4">
              <w:rPr>
                <w:rStyle w:val="Hyperlink"/>
                <w:noProof/>
                <w:sz w:val="10"/>
                <w:szCs w:val="10"/>
              </w:rPr>
              <w:t>Professional Development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_Toc129793759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4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658F5DAA" w14:textId="7D353244" w:rsidR="005604B4" w:rsidRPr="005604B4" w:rsidRDefault="005604B4" w:rsidP="00604B10">
          <w:pPr>
            <w:pStyle w:val="TOC2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60" w:history="1">
            <w:r w:rsidRPr="005604B4">
              <w:rPr>
                <w:rStyle w:val="Hyperlink"/>
                <w:noProof/>
                <w:sz w:val="10"/>
                <w:szCs w:val="10"/>
              </w:rPr>
              <w:t>Week Three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_Toc129793760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5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480920F1" w14:textId="5714E813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61" w:history="1">
            <w:r w:rsidRPr="005604B4">
              <w:rPr>
                <w:rStyle w:val="Hyperlink"/>
                <w:noProof/>
                <w:sz w:val="10"/>
                <w:szCs w:val="10"/>
              </w:rPr>
              <w:t>Overview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_Toc129793761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5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2141A3C1" w14:textId="6478DD0C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62" w:history="1">
            <w:r w:rsidRPr="005604B4">
              <w:rPr>
                <w:rStyle w:val="Hyperlink"/>
                <w:noProof/>
                <w:sz w:val="10"/>
                <w:szCs w:val="10"/>
              </w:rPr>
              <w:t>Learning Objectives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_Toc129793762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5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6E33F3A9" w14:textId="0D812CCC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63" w:history="1">
            <w:r w:rsidRPr="005604B4">
              <w:rPr>
                <w:rStyle w:val="Hyperlink"/>
                <w:noProof/>
                <w:sz w:val="10"/>
                <w:szCs w:val="10"/>
              </w:rPr>
              <w:t>New Analyst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_Toc129793763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5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5A177E59" w14:textId="405F7DFB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64" w:history="1">
            <w:r w:rsidRPr="005604B4">
              <w:rPr>
                <w:rStyle w:val="Hyperlink"/>
                <w:noProof/>
                <w:sz w:val="10"/>
                <w:szCs w:val="10"/>
              </w:rPr>
              <w:t>Mentor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_Toc129793764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5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52570229" w14:textId="28C5802E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65" w:history="1">
            <w:r w:rsidRPr="005604B4">
              <w:rPr>
                <w:rStyle w:val="Hyperlink"/>
                <w:noProof/>
                <w:sz w:val="10"/>
                <w:szCs w:val="10"/>
              </w:rPr>
              <w:t>Meet &amp; Greet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_Toc129793765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5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6EFAB2F6" w14:textId="75ACC87C" w:rsidR="005604B4" w:rsidRPr="005604B4" w:rsidRDefault="005604B4" w:rsidP="00604B10">
          <w:pPr>
            <w:pStyle w:val="TOC2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66" w:history="1">
            <w:r w:rsidRPr="005604B4">
              <w:rPr>
                <w:rStyle w:val="Hyperlink"/>
                <w:noProof/>
                <w:sz w:val="10"/>
                <w:szCs w:val="10"/>
              </w:rPr>
              <w:t>Week Four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_Toc129793766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6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22B07FEE" w14:textId="78E7E48F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67" w:history="1">
            <w:r w:rsidRPr="005604B4">
              <w:rPr>
                <w:rStyle w:val="Hyperlink"/>
                <w:noProof/>
                <w:sz w:val="10"/>
                <w:szCs w:val="10"/>
              </w:rPr>
              <w:t>Overview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_Toc129793767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6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68288AFA" w14:textId="4EF94F59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68" w:history="1">
            <w:r w:rsidRPr="005604B4">
              <w:rPr>
                <w:rStyle w:val="Hyperlink"/>
                <w:noProof/>
                <w:sz w:val="10"/>
                <w:szCs w:val="10"/>
              </w:rPr>
              <w:t>Learning Objectives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_Toc129793768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6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76687787" w14:textId="039BFC7B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69" w:history="1">
            <w:r w:rsidRPr="005604B4">
              <w:rPr>
                <w:rStyle w:val="Hyperlink"/>
                <w:noProof/>
                <w:sz w:val="10"/>
                <w:szCs w:val="10"/>
              </w:rPr>
              <w:t>New Analyst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_Toc129793769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6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20BE66AA" w14:textId="5AE6D140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70" w:history="1">
            <w:r w:rsidRPr="005604B4">
              <w:rPr>
                <w:rStyle w:val="Hyperlink"/>
                <w:noProof/>
                <w:sz w:val="10"/>
                <w:szCs w:val="10"/>
              </w:rPr>
              <w:t>Mentor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_Toc129793770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6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43753B89" w14:textId="389058D2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71" w:history="1">
            <w:r w:rsidRPr="005604B4">
              <w:rPr>
                <w:rStyle w:val="Hyperlink"/>
                <w:noProof/>
                <w:sz w:val="10"/>
                <w:szCs w:val="10"/>
              </w:rPr>
              <w:t>Meet &amp; Greet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_Toc129793771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6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0379BDF5" w14:textId="2B8E50FA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72" w:history="1">
            <w:r w:rsidRPr="005604B4">
              <w:rPr>
                <w:rStyle w:val="Hyperlink"/>
                <w:noProof/>
                <w:sz w:val="10"/>
                <w:szCs w:val="10"/>
              </w:rPr>
              <w:t>Professional Development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_Toc129793772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6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7079028B" w14:textId="3C4E5170" w:rsidR="005604B4" w:rsidRPr="005604B4" w:rsidRDefault="005604B4" w:rsidP="00604B10">
          <w:pPr>
            <w:pStyle w:val="TOC1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73" w:history="1">
            <w:r w:rsidRPr="005604B4">
              <w:rPr>
                <w:rStyle w:val="Hyperlink"/>
                <w:noProof/>
                <w:sz w:val="10"/>
                <w:szCs w:val="10"/>
              </w:rPr>
              <w:t>Month Two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_Toc129793773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7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6D638495" w14:textId="4161BA48" w:rsidR="005604B4" w:rsidRPr="005604B4" w:rsidRDefault="005604B4" w:rsidP="00604B10">
          <w:pPr>
            <w:pStyle w:val="TOC2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74" w:history="1">
            <w:r w:rsidRPr="005604B4">
              <w:rPr>
                <w:rStyle w:val="Hyperlink"/>
                <w:noProof/>
                <w:sz w:val="10"/>
                <w:szCs w:val="10"/>
              </w:rPr>
              <w:t>Week One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_Toc129793774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7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1DE22C29" w14:textId="168D50F9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75" w:history="1">
            <w:r w:rsidRPr="005604B4">
              <w:rPr>
                <w:rStyle w:val="Hyperlink"/>
                <w:noProof/>
                <w:sz w:val="10"/>
                <w:szCs w:val="10"/>
              </w:rPr>
              <w:t>Overview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_Toc129793775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7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08C4E742" w14:textId="7A2B4CDC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76" w:history="1">
            <w:r w:rsidRPr="005604B4">
              <w:rPr>
                <w:rStyle w:val="Hyperlink"/>
                <w:noProof/>
                <w:sz w:val="10"/>
                <w:szCs w:val="10"/>
              </w:rPr>
              <w:t>Learning Objectives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_Toc129793776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7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04E87199" w14:textId="42DEEC77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77" w:history="1">
            <w:r w:rsidRPr="005604B4">
              <w:rPr>
                <w:rStyle w:val="Hyperlink"/>
                <w:noProof/>
                <w:sz w:val="10"/>
                <w:szCs w:val="10"/>
              </w:rPr>
              <w:t>New Analyst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_Toc129793777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7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645AAAE9" w14:textId="7FD7E819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78" w:history="1">
            <w:r w:rsidRPr="005604B4">
              <w:rPr>
                <w:rStyle w:val="Hyperlink"/>
                <w:noProof/>
                <w:sz w:val="10"/>
                <w:szCs w:val="10"/>
              </w:rPr>
              <w:t>Mentor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_Toc129793778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7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055B8C8F" w14:textId="13962C3C" w:rsidR="005604B4" w:rsidRPr="005604B4" w:rsidRDefault="005604B4" w:rsidP="00604B10">
          <w:pPr>
            <w:pStyle w:val="TOC2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79" w:history="1">
            <w:r w:rsidRPr="005604B4">
              <w:rPr>
                <w:rStyle w:val="Hyperlink"/>
                <w:noProof/>
                <w:sz w:val="10"/>
                <w:szCs w:val="10"/>
              </w:rPr>
              <w:t>Week Two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_Toc129793779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7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242BEA3F" w14:textId="0589F552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80" w:history="1">
            <w:r w:rsidRPr="005604B4">
              <w:rPr>
                <w:rStyle w:val="Hyperlink"/>
                <w:noProof/>
                <w:sz w:val="10"/>
                <w:szCs w:val="10"/>
              </w:rPr>
              <w:t>Overview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_Toc129793780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7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43C63161" w14:textId="05EA53FC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81" w:history="1">
            <w:r w:rsidRPr="005604B4">
              <w:rPr>
                <w:rStyle w:val="Hyperlink"/>
                <w:noProof/>
                <w:sz w:val="10"/>
                <w:szCs w:val="10"/>
              </w:rPr>
              <w:t>Learning Objectives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_Toc129793781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7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25611C73" w14:textId="02A86725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82" w:history="1">
            <w:r w:rsidRPr="005604B4">
              <w:rPr>
                <w:rStyle w:val="Hyperlink"/>
                <w:noProof/>
                <w:sz w:val="10"/>
                <w:szCs w:val="10"/>
              </w:rPr>
              <w:t>New Analyst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_Toc129793782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7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198D22D3" w14:textId="7F959F10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83" w:history="1">
            <w:r w:rsidRPr="005604B4">
              <w:rPr>
                <w:rStyle w:val="Hyperlink"/>
                <w:noProof/>
                <w:sz w:val="10"/>
                <w:szCs w:val="10"/>
              </w:rPr>
              <w:t>Mentor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_Toc129793783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7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567DB139" w14:textId="4E602083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84" w:history="1">
            <w:r w:rsidRPr="005604B4">
              <w:rPr>
                <w:rStyle w:val="Hyperlink"/>
                <w:noProof/>
                <w:sz w:val="10"/>
                <w:szCs w:val="10"/>
              </w:rPr>
              <w:t>Meet &amp; Greet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_Toc129793784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7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2F04B6DE" w14:textId="6934FD1D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85" w:history="1">
            <w:r w:rsidRPr="005604B4">
              <w:rPr>
                <w:rStyle w:val="Hyperlink"/>
                <w:noProof/>
                <w:sz w:val="10"/>
                <w:szCs w:val="10"/>
              </w:rPr>
              <w:t>Professional Development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_Toc129793785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7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62E83059" w14:textId="46080A97" w:rsidR="005604B4" w:rsidRPr="005604B4" w:rsidRDefault="005604B4" w:rsidP="00604B10">
          <w:pPr>
            <w:pStyle w:val="TOC2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86" w:history="1">
            <w:r w:rsidRPr="005604B4">
              <w:rPr>
                <w:rStyle w:val="Hyperlink"/>
                <w:noProof/>
                <w:sz w:val="10"/>
                <w:szCs w:val="10"/>
              </w:rPr>
              <w:t>Week Three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_Toc129793786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8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0093AE09" w14:textId="72707A00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87" w:history="1">
            <w:r w:rsidRPr="005604B4">
              <w:rPr>
                <w:rStyle w:val="Hyperlink"/>
                <w:noProof/>
                <w:sz w:val="10"/>
                <w:szCs w:val="10"/>
              </w:rPr>
              <w:t>Overview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_Toc129793787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8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3C8851BB" w14:textId="49A90F86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88" w:history="1">
            <w:r w:rsidRPr="005604B4">
              <w:rPr>
                <w:rStyle w:val="Hyperlink"/>
                <w:noProof/>
                <w:sz w:val="10"/>
                <w:szCs w:val="10"/>
              </w:rPr>
              <w:t>Learning Objectives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_Toc129793788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8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54B45132" w14:textId="24E2A566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89" w:history="1">
            <w:r w:rsidRPr="005604B4">
              <w:rPr>
                <w:rStyle w:val="Hyperlink"/>
                <w:noProof/>
                <w:sz w:val="10"/>
                <w:szCs w:val="10"/>
              </w:rPr>
              <w:t>New Analyst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_Toc129793789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8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249BBD70" w14:textId="2BAD0615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90" w:history="1">
            <w:r w:rsidRPr="005604B4">
              <w:rPr>
                <w:rStyle w:val="Hyperlink"/>
                <w:noProof/>
                <w:sz w:val="10"/>
                <w:szCs w:val="10"/>
              </w:rPr>
              <w:t>Mentor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_Toc129793790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8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05BF361A" w14:textId="32BD4273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91" w:history="1">
            <w:r w:rsidRPr="005604B4">
              <w:rPr>
                <w:rStyle w:val="Hyperlink"/>
                <w:noProof/>
                <w:sz w:val="10"/>
                <w:szCs w:val="10"/>
              </w:rPr>
              <w:t>Meet &amp; Greet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_Toc129793791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8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138B30B4" w14:textId="2B3F67FD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92" w:history="1">
            <w:r w:rsidRPr="005604B4">
              <w:rPr>
                <w:rStyle w:val="Hyperlink"/>
                <w:noProof/>
                <w:sz w:val="10"/>
                <w:szCs w:val="10"/>
              </w:rPr>
              <w:t>Professional Development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_Toc129793792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8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5DD83824" w14:textId="5ED566E2" w:rsidR="005604B4" w:rsidRPr="005604B4" w:rsidRDefault="005604B4" w:rsidP="00604B10">
          <w:pPr>
            <w:pStyle w:val="TOC2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93" w:history="1">
            <w:r w:rsidRPr="005604B4">
              <w:rPr>
                <w:rStyle w:val="Hyperlink"/>
                <w:noProof/>
                <w:sz w:val="10"/>
                <w:szCs w:val="10"/>
              </w:rPr>
              <w:t>Week Four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_Toc129793793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8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4AEE933F" w14:textId="3E585164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94" w:history="1">
            <w:r w:rsidRPr="005604B4">
              <w:rPr>
                <w:rStyle w:val="Hyperlink"/>
                <w:noProof/>
                <w:sz w:val="10"/>
                <w:szCs w:val="10"/>
              </w:rPr>
              <w:t>Overview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_Toc129793794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8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3D93AD61" w14:textId="4E9EB5FF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95" w:history="1">
            <w:r w:rsidRPr="005604B4">
              <w:rPr>
                <w:rStyle w:val="Hyperlink"/>
                <w:noProof/>
                <w:sz w:val="10"/>
                <w:szCs w:val="10"/>
              </w:rPr>
              <w:t>Learning Objectives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_Toc129793795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8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656F45BE" w14:textId="28A15D6C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96" w:history="1">
            <w:r w:rsidRPr="005604B4">
              <w:rPr>
                <w:rStyle w:val="Hyperlink"/>
                <w:noProof/>
                <w:sz w:val="10"/>
                <w:szCs w:val="10"/>
              </w:rPr>
              <w:t>New Analyst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_Toc129793796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8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78D36C40" w14:textId="4216347F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97" w:history="1">
            <w:r w:rsidRPr="005604B4">
              <w:rPr>
                <w:rStyle w:val="Hyperlink"/>
                <w:noProof/>
                <w:sz w:val="10"/>
                <w:szCs w:val="10"/>
              </w:rPr>
              <w:t>Mentor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_Toc129793797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8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61ECD879" w14:textId="1C86E1A2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98" w:history="1">
            <w:r w:rsidRPr="005604B4">
              <w:rPr>
                <w:rStyle w:val="Hyperlink"/>
                <w:noProof/>
                <w:sz w:val="10"/>
                <w:szCs w:val="10"/>
              </w:rPr>
              <w:t>Meet &amp; Greet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_Toc129793798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8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5639724C" w14:textId="5431C434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799" w:history="1">
            <w:r w:rsidRPr="005604B4">
              <w:rPr>
                <w:rStyle w:val="Hyperlink"/>
                <w:noProof/>
                <w:sz w:val="10"/>
                <w:szCs w:val="10"/>
              </w:rPr>
              <w:t>Professional Development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_Toc129793799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8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74E2AD5D" w14:textId="2A8BA4F7" w:rsidR="005604B4" w:rsidRPr="005604B4" w:rsidRDefault="005604B4" w:rsidP="00604B10">
          <w:pPr>
            <w:pStyle w:val="TOC1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00" w:history="1">
            <w:r w:rsidRPr="005604B4">
              <w:rPr>
                <w:rStyle w:val="Hyperlink"/>
                <w:noProof/>
                <w:sz w:val="10"/>
                <w:szCs w:val="10"/>
              </w:rPr>
              <w:t>Month Three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_Toc129793800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9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3721CE3C" w14:textId="7F13BCC5" w:rsidR="005604B4" w:rsidRPr="005604B4" w:rsidRDefault="005604B4" w:rsidP="00604B10">
          <w:pPr>
            <w:pStyle w:val="TOC2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01" w:history="1">
            <w:r w:rsidRPr="005604B4">
              <w:rPr>
                <w:rStyle w:val="Hyperlink"/>
                <w:noProof/>
                <w:sz w:val="10"/>
                <w:szCs w:val="10"/>
              </w:rPr>
              <w:t>Week One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_Toc129793801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9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26F19A9B" w14:textId="299297A8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02" w:history="1">
            <w:r w:rsidRPr="005604B4">
              <w:rPr>
                <w:rStyle w:val="Hyperlink"/>
                <w:noProof/>
                <w:sz w:val="10"/>
                <w:szCs w:val="10"/>
              </w:rPr>
              <w:t>Overview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_Toc129793802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9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1DC4F8BD" w14:textId="4AEAE2BE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03" w:history="1">
            <w:r w:rsidRPr="005604B4">
              <w:rPr>
                <w:rStyle w:val="Hyperlink"/>
                <w:noProof/>
                <w:sz w:val="10"/>
                <w:szCs w:val="10"/>
              </w:rPr>
              <w:t>Learning Objectives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_Toc129793803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9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288728A1" w14:textId="4B6AA041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04" w:history="1">
            <w:r w:rsidRPr="005604B4">
              <w:rPr>
                <w:rStyle w:val="Hyperlink"/>
                <w:noProof/>
                <w:sz w:val="10"/>
                <w:szCs w:val="10"/>
              </w:rPr>
              <w:t>New Analyst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_Toc129793804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9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642E6447" w14:textId="28045235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05" w:history="1">
            <w:r w:rsidRPr="005604B4">
              <w:rPr>
                <w:rStyle w:val="Hyperlink"/>
                <w:noProof/>
                <w:sz w:val="10"/>
                <w:szCs w:val="10"/>
              </w:rPr>
              <w:t>Mentor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_Toc129793805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9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62C9F60C" w14:textId="2CB5E3E9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06" w:history="1">
            <w:r w:rsidRPr="005604B4">
              <w:rPr>
                <w:rStyle w:val="Hyperlink"/>
                <w:noProof/>
                <w:sz w:val="10"/>
                <w:szCs w:val="10"/>
              </w:rPr>
              <w:t>Meet &amp; Greet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_Toc129793806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9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78F106AB" w14:textId="5975D434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07" w:history="1">
            <w:r w:rsidRPr="005604B4">
              <w:rPr>
                <w:rStyle w:val="Hyperlink"/>
                <w:noProof/>
                <w:sz w:val="10"/>
                <w:szCs w:val="10"/>
              </w:rPr>
              <w:t>Professional Development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_Toc129793807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9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5199C5EE" w14:textId="3CBB1C80" w:rsidR="005604B4" w:rsidRPr="005604B4" w:rsidRDefault="005604B4" w:rsidP="00604B10">
          <w:pPr>
            <w:pStyle w:val="TOC2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08" w:history="1">
            <w:r w:rsidRPr="005604B4">
              <w:rPr>
                <w:rStyle w:val="Hyperlink"/>
                <w:noProof/>
                <w:sz w:val="10"/>
                <w:szCs w:val="10"/>
              </w:rPr>
              <w:t>Week Two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_Toc129793808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9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134B2663" w14:textId="5D431842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09" w:history="1">
            <w:r w:rsidRPr="005604B4">
              <w:rPr>
                <w:rStyle w:val="Hyperlink"/>
                <w:noProof/>
                <w:sz w:val="10"/>
                <w:szCs w:val="10"/>
              </w:rPr>
              <w:t>Overview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_Toc129793809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9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450C5F29" w14:textId="353F9D59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10" w:history="1">
            <w:r w:rsidRPr="005604B4">
              <w:rPr>
                <w:rStyle w:val="Hyperlink"/>
                <w:noProof/>
                <w:sz w:val="10"/>
                <w:szCs w:val="10"/>
              </w:rPr>
              <w:t>Learning Objectives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_Toc129793810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9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06AB6E68" w14:textId="053B3494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11" w:history="1">
            <w:r w:rsidRPr="005604B4">
              <w:rPr>
                <w:rStyle w:val="Hyperlink"/>
                <w:noProof/>
                <w:sz w:val="10"/>
                <w:szCs w:val="10"/>
              </w:rPr>
              <w:t>New Analyst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_Toc129793811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9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79B73C55" w14:textId="4E7B444B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12" w:history="1">
            <w:r w:rsidRPr="005604B4">
              <w:rPr>
                <w:rStyle w:val="Hyperlink"/>
                <w:noProof/>
                <w:sz w:val="10"/>
                <w:szCs w:val="10"/>
              </w:rPr>
              <w:t>Mentor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_Toc129793812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9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05927DB2" w14:textId="4BF1BCC7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13" w:history="1">
            <w:r w:rsidRPr="005604B4">
              <w:rPr>
                <w:rStyle w:val="Hyperlink"/>
                <w:noProof/>
                <w:sz w:val="10"/>
                <w:szCs w:val="10"/>
              </w:rPr>
              <w:t>Meet &amp; Greet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_Toc129793813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9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5FECD008" w14:textId="12F708A8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14" w:history="1">
            <w:r w:rsidRPr="005604B4">
              <w:rPr>
                <w:rStyle w:val="Hyperlink"/>
                <w:noProof/>
                <w:sz w:val="10"/>
                <w:szCs w:val="10"/>
              </w:rPr>
              <w:t>Professional Development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_Toc129793814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9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1AF5AFDB" w14:textId="67D8DB4B" w:rsidR="005604B4" w:rsidRPr="005604B4" w:rsidRDefault="005604B4" w:rsidP="00604B10">
          <w:pPr>
            <w:pStyle w:val="TOC2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15" w:history="1">
            <w:r w:rsidRPr="005604B4">
              <w:rPr>
                <w:rStyle w:val="Hyperlink"/>
                <w:noProof/>
                <w:sz w:val="10"/>
                <w:szCs w:val="10"/>
              </w:rPr>
              <w:t>Week Three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_Toc129793815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9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5E681C14" w14:textId="225FCCD5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16" w:history="1">
            <w:r w:rsidRPr="005604B4">
              <w:rPr>
                <w:rStyle w:val="Hyperlink"/>
                <w:noProof/>
                <w:sz w:val="10"/>
                <w:szCs w:val="10"/>
              </w:rPr>
              <w:t>Overview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_Toc129793816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9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5B0A1BF5" w14:textId="60B54A27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17" w:history="1">
            <w:r w:rsidRPr="005604B4">
              <w:rPr>
                <w:rStyle w:val="Hyperlink"/>
                <w:noProof/>
                <w:sz w:val="10"/>
                <w:szCs w:val="10"/>
              </w:rPr>
              <w:t>Learning Objectives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_Toc129793817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9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2DDF670A" w14:textId="5972B8F5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18" w:history="1">
            <w:r w:rsidRPr="005604B4">
              <w:rPr>
                <w:rStyle w:val="Hyperlink"/>
                <w:noProof/>
                <w:sz w:val="10"/>
                <w:szCs w:val="10"/>
              </w:rPr>
              <w:t>New Analyst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_Toc129793818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10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6E80A6B9" w14:textId="56647002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19" w:history="1">
            <w:r w:rsidRPr="005604B4">
              <w:rPr>
                <w:rStyle w:val="Hyperlink"/>
                <w:noProof/>
                <w:sz w:val="10"/>
                <w:szCs w:val="10"/>
              </w:rPr>
              <w:t>Mentor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_Toc129793819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10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5888FAF8" w14:textId="35CCE455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20" w:history="1">
            <w:r w:rsidRPr="005604B4">
              <w:rPr>
                <w:rStyle w:val="Hyperlink"/>
                <w:noProof/>
                <w:sz w:val="10"/>
                <w:szCs w:val="10"/>
              </w:rPr>
              <w:t>Meet &amp; Greet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_Toc129793820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10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1A10EE5D" w14:textId="179A2F58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21" w:history="1">
            <w:r w:rsidRPr="005604B4">
              <w:rPr>
                <w:rStyle w:val="Hyperlink"/>
                <w:noProof/>
                <w:sz w:val="10"/>
                <w:szCs w:val="10"/>
              </w:rPr>
              <w:t>Professional Development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_Toc129793821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10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16951957" w14:textId="160DE15A" w:rsidR="005604B4" w:rsidRPr="005604B4" w:rsidRDefault="005604B4" w:rsidP="00604B10">
          <w:pPr>
            <w:pStyle w:val="TOC2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22" w:history="1">
            <w:r w:rsidRPr="005604B4">
              <w:rPr>
                <w:rStyle w:val="Hyperlink"/>
                <w:noProof/>
                <w:sz w:val="10"/>
                <w:szCs w:val="10"/>
              </w:rPr>
              <w:t>Week Four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_Toc129793822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10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70F9D0E1" w14:textId="76B12224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23" w:history="1">
            <w:r w:rsidRPr="005604B4">
              <w:rPr>
                <w:rStyle w:val="Hyperlink"/>
                <w:noProof/>
                <w:sz w:val="10"/>
                <w:szCs w:val="10"/>
              </w:rPr>
              <w:t>Overview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_Toc129793823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10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3ACF435F" w14:textId="02A027B1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24" w:history="1">
            <w:r w:rsidRPr="005604B4">
              <w:rPr>
                <w:rStyle w:val="Hyperlink"/>
                <w:noProof/>
                <w:sz w:val="10"/>
                <w:szCs w:val="10"/>
              </w:rPr>
              <w:t>Learning Objectives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_Toc129793824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10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3C586243" w14:textId="6EBE079D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25" w:history="1">
            <w:r w:rsidRPr="005604B4">
              <w:rPr>
                <w:rStyle w:val="Hyperlink"/>
                <w:noProof/>
                <w:sz w:val="10"/>
                <w:szCs w:val="10"/>
              </w:rPr>
              <w:t>New Analyst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_Toc129793825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10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25BE7A82" w14:textId="5ABCE850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26" w:history="1">
            <w:r w:rsidRPr="005604B4">
              <w:rPr>
                <w:rStyle w:val="Hyperlink"/>
                <w:noProof/>
                <w:sz w:val="10"/>
                <w:szCs w:val="10"/>
              </w:rPr>
              <w:t>Mentor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_Toc129793826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10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176EA2B9" w14:textId="653A41A6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27" w:history="1">
            <w:r w:rsidRPr="005604B4">
              <w:rPr>
                <w:rStyle w:val="Hyperlink"/>
                <w:noProof/>
                <w:sz w:val="10"/>
                <w:szCs w:val="10"/>
              </w:rPr>
              <w:t>Meet &amp; Greet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_Toc129793827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10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0A65505A" w14:textId="7F9DDECE" w:rsidR="005604B4" w:rsidRPr="005604B4" w:rsidRDefault="005604B4" w:rsidP="00604B10">
          <w:pPr>
            <w:pStyle w:val="TOC3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28" w:history="1">
            <w:r w:rsidRPr="005604B4">
              <w:rPr>
                <w:rStyle w:val="Hyperlink"/>
                <w:noProof/>
                <w:sz w:val="10"/>
                <w:szCs w:val="10"/>
              </w:rPr>
              <w:t>Professional Development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_Toc129793828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10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6BC84890" w14:textId="3DB39F0E" w:rsidR="005604B4" w:rsidRPr="005604B4" w:rsidRDefault="005604B4" w:rsidP="00604B10">
          <w:pPr>
            <w:pStyle w:val="TOC1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29" w:history="1">
            <w:r w:rsidRPr="005604B4">
              <w:rPr>
                <w:rStyle w:val="Hyperlink"/>
                <w:noProof/>
                <w:sz w:val="10"/>
                <w:szCs w:val="10"/>
              </w:rPr>
              <w:t>Moving Forwards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_Toc129793829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11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7D949B2B" w14:textId="30B9688E" w:rsidR="005604B4" w:rsidRPr="005604B4" w:rsidRDefault="005604B4" w:rsidP="00604B10">
          <w:pPr>
            <w:pStyle w:val="TOC2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30" w:history="1">
            <w:r w:rsidRPr="005604B4">
              <w:rPr>
                <w:rStyle w:val="Hyperlink"/>
                <w:noProof/>
                <w:sz w:val="10"/>
                <w:szCs w:val="10"/>
              </w:rPr>
              <w:t>Continued Learning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_Toc129793830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11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4911BF53" w14:textId="2D54A162" w:rsidR="005604B4" w:rsidRPr="005604B4" w:rsidRDefault="005604B4" w:rsidP="00604B10">
          <w:pPr>
            <w:pStyle w:val="TOC2"/>
            <w:tabs>
              <w:tab w:val="right" w:leader="dot" w:pos="10085"/>
            </w:tabs>
            <w:spacing w:after="20"/>
            <w:rPr>
              <w:rFonts w:asciiTheme="minorHAnsi" w:eastAsiaTheme="minorEastAsia" w:hAnsiTheme="minorHAnsi" w:cstheme="minorBidi"/>
              <w:noProof/>
              <w:sz w:val="12"/>
              <w:szCs w:val="12"/>
            </w:rPr>
          </w:pPr>
          <w:hyperlink w:anchor="_Toc129793831" w:history="1">
            <w:r w:rsidRPr="005604B4">
              <w:rPr>
                <w:rStyle w:val="Hyperlink"/>
                <w:noProof/>
                <w:sz w:val="10"/>
                <w:szCs w:val="10"/>
              </w:rPr>
              <w:t>Service Desk Project</w:t>
            </w:r>
            <w:r w:rsidRPr="005604B4">
              <w:rPr>
                <w:noProof/>
                <w:webHidden/>
                <w:sz w:val="10"/>
                <w:szCs w:val="10"/>
              </w:rPr>
              <w:tab/>
            </w:r>
            <w:r w:rsidRPr="005604B4">
              <w:rPr>
                <w:noProof/>
                <w:webHidden/>
                <w:sz w:val="10"/>
                <w:szCs w:val="10"/>
              </w:rPr>
              <w:fldChar w:fldCharType="begin"/>
            </w:r>
            <w:r w:rsidRPr="005604B4">
              <w:rPr>
                <w:noProof/>
                <w:webHidden/>
                <w:sz w:val="10"/>
                <w:szCs w:val="10"/>
              </w:rPr>
              <w:instrText xml:space="preserve"> PAGEREF _Toc129793831 \h </w:instrText>
            </w:r>
            <w:r w:rsidRPr="005604B4">
              <w:rPr>
                <w:noProof/>
                <w:webHidden/>
                <w:sz w:val="10"/>
                <w:szCs w:val="10"/>
              </w:rPr>
            </w:r>
            <w:r w:rsidRPr="005604B4">
              <w:rPr>
                <w:noProof/>
                <w:webHidden/>
                <w:sz w:val="10"/>
                <w:szCs w:val="10"/>
              </w:rPr>
              <w:fldChar w:fldCharType="separate"/>
            </w:r>
            <w:r w:rsidRPr="005604B4">
              <w:rPr>
                <w:noProof/>
                <w:webHidden/>
                <w:sz w:val="10"/>
                <w:szCs w:val="10"/>
              </w:rPr>
              <w:t>11</w:t>
            </w:r>
            <w:r w:rsidRPr="005604B4">
              <w:rPr>
                <w:noProof/>
                <w:webHidden/>
                <w:sz w:val="10"/>
                <w:szCs w:val="10"/>
              </w:rPr>
              <w:fldChar w:fldCharType="end"/>
            </w:r>
          </w:hyperlink>
        </w:p>
        <w:p w14:paraId="12587AB9" w14:textId="48E5B2FC" w:rsidR="005604B4" w:rsidRPr="005604B4" w:rsidRDefault="005604B4" w:rsidP="00604B10">
          <w:pPr>
            <w:spacing w:after="20"/>
            <w:rPr>
              <w:sz w:val="10"/>
              <w:szCs w:val="10"/>
            </w:rPr>
          </w:pPr>
          <w:r w:rsidRPr="005604B4">
            <w:rPr>
              <w:b/>
              <w:bCs/>
              <w:noProof/>
              <w:sz w:val="10"/>
              <w:szCs w:val="10"/>
            </w:rPr>
            <w:fldChar w:fldCharType="end"/>
          </w:r>
        </w:p>
      </w:sdtContent>
    </w:sdt>
    <w:p w14:paraId="3F23A8F8" w14:textId="77777777" w:rsidR="005D74C1" w:rsidRPr="005604B4" w:rsidRDefault="005D74C1" w:rsidP="00604B10">
      <w:pPr>
        <w:pStyle w:val="Heading2"/>
        <w:spacing w:before="0" w:after="20"/>
        <w:rPr>
          <w:sz w:val="14"/>
          <w:szCs w:val="10"/>
        </w:rPr>
      </w:pPr>
    </w:p>
    <w:p w14:paraId="7CDFEFC2" w14:textId="77777777" w:rsidR="002618C6" w:rsidRDefault="002618C6">
      <w:pPr>
        <w:rPr>
          <w:rFonts w:ascii="Verdana" w:hAnsi="Verdana"/>
          <w:b/>
          <w:sz w:val="24"/>
        </w:rPr>
        <w:sectPr w:rsidR="002618C6" w:rsidSect="002618C6">
          <w:pgSz w:w="11909" w:h="16834" w:code="9"/>
          <w:pgMar w:top="1418" w:right="907" w:bottom="1134" w:left="907" w:header="720" w:footer="54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 w:start="1"/>
          <w:cols w:space="720"/>
          <w:docGrid w:linePitch="272"/>
        </w:sectPr>
      </w:pPr>
    </w:p>
    <w:p w14:paraId="0FF0A2C7" w14:textId="778D0A90" w:rsidR="00623C6A" w:rsidRDefault="00623C6A" w:rsidP="002D2E1A">
      <w:pPr>
        <w:pStyle w:val="Heading1"/>
      </w:pPr>
      <w:bookmarkStart w:id="3" w:name="_Toc129793738"/>
      <w:r>
        <w:lastRenderedPageBreak/>
        <w:t>Overview</w:t>
      </w:r>
      <w:bookmarkEnd w:id="3"/>
      <w:r>
        <w:t xml:space="preserve"> </w:t>
      </w:r>
    </w:p>
    <w:p w14:paraId="27FB2A3E" w14:textId="6213627E" w:rsidR="00F523ED" w:rsidRPr="00454F82" w:rsidRDefault="00454F82" w:rsidP="00454F82">
      <w:r>
        <w:t xml:space="preserve">The purpose of this </w:t>
      </w:r>
      <w:r w:rsidR="00DD6650">
        <w:t xml:space="preserve">training guide is to </w:t>
      </w:r>
      <w:r w:rsidR="0059706C">
        <w:t xml:space="preserve">provide a </w:t>
      </w:r>
      <w:r w:rsidR="00030D64">
        <w:t>high-level</w:t>
      </w:r>
      <w:r w:rsidR="0059706C">
        <w:t xml:space="preserve"> </w:t>
      </w:r>
      <w:r w:rsidR="00DD6650">
        <w:t>outline</w:t>
      </w:r>
      <w:r w:rsidR="0059706C">
        <w:t xml:space="preserve"> on</w:t>
      </w:r>
      <w:r w:rsidR="00225BD3">
        <w:t xml:space="preserve"> how to</w:t>
      </w:r>
      <w:r w:rsidR="0059706C">
        <w:t xml:space="preserve"> train </w:t>
      </w:r>
      <w:r w:rsidR="00225BD3">
        <w:t>a new Service Desk Analyst.</w:t>
      </w:r>
      <w:r w:rsidR="0059706C">
        <w:br/>
      </w:r>
      <w:r w:rsidR="00323E09">
        <w:t xml:space="preserve">Service Desk is an entry level position </w:t>
      </w:r>
      <w:r w:rsidR="009C743C">
        <w:t>for multiple career paths in the ICT umbrella</w:t>
      </w:r>
      <w:r w:rsidR="00865CCB">
        <w:t xml:space="preserve">. As such new employees may start with </w:t>
      </w:r>
      <w:r w:rsidR="005B1872">
        <w:t>varying degrees of knowledge and experience.</w:t>
      </w:r>
      <w:r w:rsidR="00E625A9">
        <w:br/>
      </w:r>
      <w:r w:rsidR="005B1872">
        <w:t>This program is designed to develop a fundamental base line</w:t>
      </w:r>
      <w:r w:rsidR="00495E25">
        <w:t xml:space="preserve"> knowledge</w:t>
      </w:r>
      <w:r w:rsidR="005B1872">
        <w:t xml:space="preserve"> required for the Service Desk role</w:t>
      </w:r>
      <w:r w:rsidR="00495E25">
        <w:t>.</w:t>
      </w:r>
      <w:r w:rsidR="00E625A9">
        <w:br/>
        <w:t>To achieve</w:t>
      </w:r>
      <w:r w:rsidR="00AA0DF1">
        <w:t xml:space="preserve"> this outcome </w:t>
      </w:r>
      <w:r w:rsidR="0074578F">
        <w:t>this program outlines what tasks the</w:t>
      </w:r>
      <w:r w:rsidR="00E90DBF">
        <w:t xml:space="preserve"> new Analyst will adopt and master through the weeks</w:t>
      </w:r>
      <w:r w:rsidR="00E95A2B">
        <w:t xml:space="preserve">, as well as how the </w:t>
      </w:r>
      <w:r w:rsidR="002619CC">
        <w:t>mentor should approach training the new Analyst</w:t>
      </w:r>
      <w:r w:rsidR="00E90DBF">
        <w:t>.</w:t>
      </w:r>
      <w:r w:rsidR="002619CC">
        <w:t xml:space="preserve"> </w:t>
      </w:r>
      <w:r w:rsidR="00DC4421">
        <w:br/>
      </w:r>
      <w:r w:rsidR="002619CC">
        <w:t>In addition to th</w:t>
      </w:r>
      <w:r w:rsidR="00F00E88">
        <w:t xml:space="preserve">e </w:t>
      </w:r>
      <w:r w:rsidR="00DC4421">
        <w:t>‘</w:t>
      </w:r>
      <w:r w:rsidR="00F00E88">
        <w:t xml:space="preserve">Business </w:t>
      </w:r>
      <w:proofErr w:type="gramStart"/>
      <w:r w:rsidR="00F00E88">
        <w:t>As</w:t>
      </w:r>
      <w:proofErr w:type="gramEnd"/>
      <w:r w:rsidR="00F00E88">
        <w:t xml:space="preserve"> Usual</w:t>
      </w:r>
      <w:r w:rsidR="00DC4421">
        <w:t>’</w:t>
      </w:r>
      <w:r w:rsidR="00F00E88">
        <w:t xml:space="preserve"> (BAU) tasks </w:t>
      </w:r>
      <w:r w:rsidR="006174F5">
        <w:t>third party training resources are available for the employee to progress through in their own time</w:t>
      </w:r>
      <w:r w:rsidR="00F00E88">
        <w:t xml:space="preserve">, to </w:t>
      </w:r>
      <w:r w:rsidR="005F214B">
        <w:t xml:space="preserve">assist in development of the theoretical baseline in both </w:t>
      </w:r>
      <w:r w:rsidR="00DC4421">
        <w:t>ICT</w:t>
      </w:r>
      <w:r w:rsidR="005F214B">
        <w:t xml:space="preserve"> fundamentals and project management</w:t>
      </w:r>
      <w:r w:rsidR="0074578F">
        <w:t xml:space="preserve">. </w:t>
      </w:r>
      <w:r w:rsidR="006174F5">
        <w:t xml:space="preserve"> </w:t>
      </w:r>
      <w:r w:rsidR="00E625A9">
        <w:t xml:space="preserve"> </w:t>
      </w:r>
    </w:p>
    <w:p w14:paraId="6A712D92" w14:textId="25BD443F" w:rsidR="00623C6A" w:rsidRDefault="00623C6A" w:rsidP="002D2E1A">
      <w:pPr>
        <w:pStyle w:val="Heading1"/>
      </w:pPr>
      <w:bookmarkStart w:id="4" w:name="_Toc129793739"/>
      <w:r>
        <w:t xml:space="preserve">New Employee </w:t>
      </w:r>
      <w:r w:rsidR="006C3FE4">
        <w:t>E</w:t>
      </w:r>
      <w:r>
        <w:t>xpectations</w:t>
      </w:r>
      <w:bookmarkEnd w:id="4"/>
    </w:p>
    <w:p w14:paraId="11EB9903" w14:textId="628878A1" w:rsidR="00C106C1" w:rsidRDefault="003C3A44" w:rsidP="0002703D">
      <w:pPr>
        <w:pStyle w:val="ListParagraph"/>
        <w:numPr>
          <w:ilvl w:val="0"/>
          <w:numId w:val="9"/>
        </w:numPr>
      </w:pPr>
      <w:r>
        <w:t>Treat all employees with respect</w:t>
      </w:r>
      <w:r w:rsidR="00584DFA">
        <w:t>.</w:t>
      </w:r>
    </w:p>
    <w:p w14:paraId="2888B612" w14:textId="3303D855" w:rsidR="00EB27C4" w:rsidRDefault="00EB27C4" w:rsidP="0002703D">
      <w:pPr>
        <w:pStyle w:val="ListParagraph"/>
        <w:numPr>
          <w:ilvl w:val="0"/>
          <w:numId w:val="9"/>
        </w:numPr>
      </w:pPr>
      <w:r>
        <w:t>Act in a safe and responsible manner in line with company policy and procedures.</w:t>
      </w:r>
    </w:p>
    <w:p w14:paraId="0D3258B8" w14:textId="21152CAC" w:rsidR="00753069" w:rsidRDefault="00584DFA" w:rsidP="00852B03">
      <w:pPr>
        <w:pStyle w:val="ListParagraph"/>
        <w:numPr>
          <w:ilvl w:val="0"/>
          <w:numId w:val="9"/>
        </w:numPr>
      </w:pPr>
      <w:r>
        <w:t>W</w:t>
      </w:r>
      <w:r w:rsidR="002449C3">
        <w:t>ork</w:t>
      </w:r>
      <w:r w:rsidR="005F6D7A">
        <w:t xml:space="preserve"> efficiently and respectfully</w:t>
      </w:r>
      <w:r w:rsidR="002449C3">
        <w:t xml:space="preserve"> with </w:t>
      </w:r>
      <w:r w:rsidR="005F6D7A">
        <w:t>other Service Desk Analysts and IT Staff.</w:t>
      </w:r>
    </w:p>
    <w:p w14:paraId="445F938F" w14:textId="458EBD45" w:rsidR="005A385E" w:rsidRDefault="005A385E" w:rsidP="00852B03">
      <w:pPr>
        <w:pStyle w:val="ListParagraph"/>
        <w:numPr>
          <w:ilvl w:val="0"/>
          <w:numId w:val="9"/>
        </w:numPr>
      </w:pPr>
      <w:r>
        <w:t xml:space="preserve">Endeavor to always improve the reputation </w:t>
      </w:r>
      <w:r w:rsidR="001A60F8">
        <w:t>and level of service of the Service Desk.</w:t>
      </w:r>
    </w:p>
    <w:p w14:paraId="430AF97E" w14:textId="77777777" w:rsidR="00CE7408" w:rsidRDefault="00EB27C4" w:rsidP="0002703D">
      <w:pPr>
        <w:pStyle w:val="ListParagraph"/>
        <w:numPr>
          <w:ilvl w:val="0"/>
          <w:numId w:val="9"/>
        </w:numPr>
      </w:pPr>
      <w:r>
        <w:t xml:space="preserve">Strive to meet the learning objectives </w:t>
      </w:r>
      <w:r w:rsidR="006E3814">
        <w:t>and consume and understand learning resources</w:t>
      </w:r>
      <w:r w:rsidR="00CE7408">
        <w:t xml:space="preserve"> provided to them.</w:t>
      </w:r>
    </w:p>
    <w:p w14:paraId="3F818566" w14:textId="0B2284B7" w:rsidR="00F01329" w:rsidRDefault="006C0F1C" w:rsidP="0002703D">
      <w:pPr>
        <w:pStyle w:val="ListParagraph"/>
        <w:numPr>
          <w:ilvl w:val="0"/>
          <w:numId w:val="9"/>
        </w:numPr>
      </w:pPr>
      <w:r>
        <w:t xml:space="preserve">Understand that the Mentor </w:t>
      </w:r>
      <w:r w:rsidR="00AE4F83">
        <w:t xml:space="preserve">is partially responsible for the training and work of the Mentee for the </w:t>
      </w:r>
      <w:r w:rsidR="0006033F">
        <w:t>three-month</w:t>
      </w:r>
      <w:r w:rsidR="00AE4F83">
        <w:t xml:space="preserve"> period.</w:t>
      </w:r>
      <w:r>
        <w:t xml:space="preserve"> </w:t>
      </w:r>
    </w:p>
    <w:p w14:paraId="0D145559" w14:textId="184DF129" w:rsidR="00151D94" w:rsidRDefault="00151D94" w:rsidP="0002703D">
      <w:pPr>
        <w:pStyle w:val="ListParagraph"/>
        <w:numPr>
          <w:ilvl w:val="0"/>
          <w:numId w:val="9"/>
        </w:numPr>
      </w:pPr>
      <w:r>
        <w:t xml:space="preserve">Maintain the Ethos of Continual Development, in both personal </w:t>
      </w:r>
      <w:r w:rsidR="004A5409">
        <w:t>growth and the Service Desk Service.</w:t>
      </w:r>
    </w:p>
    <w:p w14:paraId="5A5461CF" w14:textId="75CB2340" w:rsidR="00F01329" w:rsidRDefault="00F01329" w:rsidP="0002703D">
      <w:pPr>
        <w:pStyle w:val="ListParagraph"/>
        <w:numPr>
          <w:ilvl w:val="0"/>
          <w:numId w:val="9"/>
        </w:numPr>
      </w:pPr>
      <w:r>
        <w:t>Create an escape plan to progress out of the service desk.</w:t>
      </w:r>
    </w:p>
    <w:p w14:paraId="4EC8C22C" w14:textId="01B7D89F" w:rsidR="00623C6A" w:rsidRDefault="00623C6A" w:rsidP="002D2E1A">
      <w:pPr>
        <w:pStyle w:val="Heading1"/>
      </w:pPr>
      <w:bookmarkStart w:id="5" w:name="_Toc129793740"/>
      <w:r>
        <w:t>Mentor Expectations</w:t>
      </w:r>
      <w:bookmarkEnd w:id="5"/>
    </w:p>
    <w:p w14:paraId="4B7CFF7E" w14:textId="75BF1230" w:rsidR="00153E3B" w:rsidRDefault="00945642" w:rsidP="00945642">
      <w:pPr>
        <w:pStyle w:val="ListParagraph"/>
        <w:numPr>
          <w:ilvl w:val="0"/>
          <w:numId w:val="10"/>
        </w:numPr>
      </w:pPr>
      <w:r>
        <w:t>Treat the Mentee with respect.</w:t>
      </w:r>
    </w:p>
    <w:p w14:paraId="3E29B44C" w14:textId="558CAB13" w:rsidR="008D263E" w:rsidRDefault="008D263E" w:rsidP="00945642">
      <w:pPr>
        <w:pStyle w:val="ListParagraph"/>
        <w:numPr>
          <w:ilvl w:val="0"/>
          <w:numId w:val="10"/>
        </w:numPr>
      </w:pPr>
      <w:r>
        <w:t>Provide and maintain supportive training environment.</w:t>
      </w:r>
    </w:p>
    <w:p w14:paraId="46AD7411" w14:textId="74C19455" w:rsidR="00945642" w:rsidRDefault="0040635C" w:rsidP="00945642">
      <w:pPr>
        <w:pStyle w:val="ListParagraph"/>
        <w:numPr>
          <w:ilvl w:val="0"/>
          <w:numId w:val="10"/>
        </w:numPr>
      </w:pPr>
      <w:r>
        <w:t xml:space="preserve">Assist the Mentee </w:t>
      </w:r>
      <w:r w:rsidR="00675829">
        <w:t>in their training for the three-month duration.</w:t>
      </w:r>
    </w:p>
    <w:p w14:paraId="4BA9CA60" w14:textId="38DF59EA" w:rsidR="00675829" w:rsidRDefault="00675829" w:rsidP="00945642">
      <w:pPr>
        <w:pStyle w:val="ListParagraph"/>
        <w:numPr>
          <w:ilvl w:val="0"/>
          <w:numId w:val="10"/>
        </w:numPr>
      </w:pPr>
      <w:r>
        <w:t xml:space="preserve">Provide constructive feedback on the Mentees’ work and </w:t>
      </w:r>
      <w:r w:rsidR="00D06CCB">
        <w:t>professionalism.</w:t>
      </w:r>
    </w:p>
    <w:p w14:paraId="37EF440F" w14:textId="2DCC94F1" w:rsidR="00B642D0" w:rsidRDefault="001A0013" w:rsidP="00B642D0">
      <w:pPr>
        <w:pStyle w:val="ListParagraph"/>
        <w:numPr>
          <w:ilvl w:val="0"/>
          <w:numId w:val="10"/>
        </w:numPr>
      </w:pPr>
      <w:r>
        <w:t>M</w:t>
      </w:r>
      <w:r w:rsidR="00B642D0">
        <w:t>itigate training accidents to protect the business</w:t>
      </w:r>
      <w:r w:rsidR="00EF568F">
        <w:t>, Service Desk</w:t>
      </w:r>
      <w:r w:rsidR="008D263E">
        <w:t xml:space="preserve"> and</w:t>
      </w:r>
      <w:r w:rsidR="00EF568F">
        <w:t xml:space="preserve"> the</w:t>
      </w:r>
      <w:r w:rsidR="008D263E">
        <w:t xml:space="preserve"> Mentee</w:t>
      </w:r>
      <w:r w:rsidR="00B642D0">
        <w:t>.</w:t>
      </w:r>
    </w:p>
    <w:p w14:paraId="589DD9F2" w14:textId="2C36AADE" w:rsidR="00A81E4C" w:rsidRDefault="00A81E4C" w:rsidP="00B642D0">
      <w:pPr>
        <w:pStyle w:val="ListParagraph"/>
        <w:numPr>
          <w:ilvl w:val="0"/>
          <w:numId w:val="10"/>
        </w:numPr>
      </w:pPr>
      <w:r>
        <w:t xml:space="preserve">Assist the Mentee in </w:t>
      </w:r>
      <w:r w:rsidR="00134809">
        <w:t>adoption of corporate methods.</w:t>
      </w:r>
    </w:p>
    <w:p w14:paraId="4845CA15" w14:textId="2E9FD779" w:rsidR="00D2697D" w:rsidRDefault="00D2697D" w:rsidP="00B642D0">
      <w:pPr>
        <w:pStyle w:val="ListParagraph"/>
        <w:numPr>
          <w:ilvl w:val="0"/>
          <w:numId w:val="10"/>
        </w:numPr>
      </w:pPr>
      <w:r>
        <w:t>Provide accurate reports on the development of the Mentee to the Service Desk Manager</w:t>
      </w:r>
      <w:r w:rsidR="00D03DEE">
        <w:t xml:space="preserve"> when requested.</w:t>
      </w:r>
    </w:p>
    <w:p w14:paraId="451A02CA" w14:textId="11E9E450" w:rsidR="008E3739" w:rsidRDefault="008E3739">
      <w:r>
        <w:br w:type="page"/>
      </w:r>
    </w:p>
    <w:p w14:paraId="26950DAC" w14:textId="11D24AA8" w:rsidR="00153E3B" w:rsidRDefault="00153E3B" w:rsidP="00153E3B">
      <w:pPr>
        <w:pStyle w:val="Heading1"/>
      </w:pPr>
      <w:bookmarkStart w:id="6" w:name="_Toc129793741"/>
      <w:r>
        <w:lastRenderedPageBreak/>
        <w:t>Conflict Resolution</w:t>
      </w:r>
      <w:bookmarkEnd w:id="6"/>
    </w:p>
    <w:p w14:paraId="4B86C787" w14:textId="61710234" w:rsidR="00153E3B" w:rsidRDefault="00153E3B" w:rsidP="00153E3B"/>
    <w:p w14:paraId="476E6F97" w14:textId="3F94BFD7" w:rsidR="009B5798" w:rsidRDefault="009B5798" w:rsidP="009B5798">
      <w:pPr>
        <w:pStyle w:val="Heading3"/>
      </w:pPr>
      <w:bookmarkStart w:id="7" w:name="_Toc129793742"/>
      <w:r>
        <w:t>Customer Conflicts</w:t>
      </w:r>
      <w:bookmarkEnd w:id="7"/>
    </w:p>
    <w:p w14:paraId="0E3D84C3" w14:textId="77777777" w:rsidR="00BF4171" w:rsidRDefault="001C6520" w:rsidP="00742884">
      <w:r>
        <w:t xml:space="preserve">We endeavour to provide the best service we can, however sometimes unfortunately this falls short of the customers’ expectations. </w:t>
      </w:r>
      <w:r w:rsidR="00CD548A">
        <w:br/>
      </w:r>
      <w:r>
        <w:t>I</w:t>
      </w:r>
      <w:r w:rsidR="00807791">
        <w:t>t is important in these situations that we maintain</w:t>
      </w:r>
      <w:r w:rsidR="00CD548A">
        <w:t xml:space="preserve"> a respectful and </w:t>
      </w:r>
      <w:r w:rsidR="00807791">
        <w:t xml:space="preserve">professional </w:t>
      </w:r>
      <w:r w:rsidR="00CD548A">
        <w:t>demeanour</w:t>
      </w:r>
      <w:r w:rsidR="00BF692E">
        <w:t xml:space="preserve"> and </w:t>
      </w:r>
      <w:r w:rsidR="003134A4">
        <w:t>attempt to deescalate</w:t>
      </w:r>
      <w:r w:rsidR="00C95F18">
        <w:t xml:space="preserve"> without breaching policy / procedures </w:t>
      </w:r>
      <w:r w:rsidR="00150E6C">
        <w:t xml:space="preserve">and or professional boundaries. </w:t>
      </w:r>
      <w:r w:rsidR="00646698">
        <w:br/>
        <w:t>If a customer’s contention cannot be relieved and or they are being disrespectful</w:t>
      </w:r>
      <w:r w:rsidR="000F021B">
        <w:t>,</w:t>
      </w:r>
      <w:r w:rsidR="00314333">
        <w:t xml:space="preserve"> escalate the issue </w:t>
      </w:r>
      <w:r w:rsidR="000F021B">
        <w:t xml:space="preserve">directly to the </w:t>
      </w:r>
      <w:r w:rsidR="00BF4171">
        <w:t xml:space="preserve">Mentee or </w:t>
      </w:r>
      <w:r w:rsidR="000F021B">
        <w:t>Service Desk Manager</w:t>
      </w:r>
      <w:r w:rsidR="00BF4171">
        <w:t>.</w:t>
      </w:r>
    </w:p>
    <w:p w14:paraId="48906E20" w14:textId="0EC70D08" w:rsidR="00742884" w:rsidRPr="00742884" w:rsidRDefault="00314333" w:rsidP="00742884">
      <w:r>
        <w:t xml:space="preserve"> </w:t>
      </w:r>
      <w:r w:rsidR="001C6520">
        <w:t xml:space="preserve"> </w:t>
      </w:r>
    </w:p>
    <w:p w14:paraId="3BD8F72D" w14:textId="18AB8BFB" w:rsidR="00D0259D" w:rsidRDefault="005C262D" w:rsidP="00D0259D">
      <w:pPr>
        <w:pStyle w:val="ListParagraph"/>
        <w:numPr>
          <w:ilvl w:val="0"/>
          <w:numId w:val="11"/>
        </w:numPr>
      </w:pPr>
      <w:r>
        <w:t xml:space="preserve">Document </w:t>
      </w:r>
      <w:r w:rsidR="00D0259D">
        <w:t>the facts</w:t>
      </w:r>
      <w:r w:rsidR="009F5744">
        <w:t xml:space="preserve"> into the ticket</w:t>
      </w:r>
      <w:r w:rsidR="00D0259D">
        <w:t>:</w:t>
      </w:r>
    </w:p>
    <w:p w14:paraId="3FA0B8D8" w14:textId="6CE8806B" w:rsidR="00D0259D" w:rsidRDefault="00D0259D" w:rsidP="001344F1">
      <w:pPr>
        <w:pStyle w:val="ListParagraph"/>
        <w:numPr>
          <w:ilvl w:val="1"/>
          <w:numId w:val="11"/>
        </w:numPr>
      </w:pPr>
      <w:r>
        <w:t>Time and date.</w:t>
      </w:r>
    </w:p>
    <w:p w14:paraId="2E9386D4" w14:textId="3C4BCB15" w:rsidR="001344F1" w:rsidRDefault="001344F1" w:rsidP="001344F1">
      <w:pPr>
        <w:pStyle w:val="ListParagraph"/>
        <w:numPr>
          <w:ilvl w:val="1"/>
          <w:numId w:val="11"/>
        </w:numPr>
      </w:pPr>
      <w:r>
        <w:t>Stake holders (who was involved)</w:t>
      </w:r>
    </w:p>
    <w:p w14:paraId="42BAAAC3" w14:textId="138B5A3D" w:rsidR="001344F1" w:rsidRDefault="001344F1" w:rsidP="001344F1">
      <w:pPr>
        <w:pStyle w:val="ListParagraph"/>
        <w:numPr>
          <w:ilvl w:val="1"/>
          <w:numId w:val="11"/>
        </w:numPr>
      </w:pPr>
      <w:r>
        <w:t>Business impact.</w:t>
      </w:r>
    </w:p>
    <w:p w14:paraId="641189A2" w14:textId="052F1839" w:rsidR="001344F1" w:rsidRDefault="001344F1" w:rsidP="001344F1">
      <w:pPr>
        <w:pStyle w:val="ListParagraph"/>
        <w:numPr>
          <w:ilvl w:val="1"/>
          <w:numId w:val="11"/>
        </w:numPr>
      </w:pPr>
      <w:r>
        <w:t>Related tickets</w:t>
      </w:r>
      <w:r w:rsidR="00983CAE">
        <w:t>.</w:t>
      </w:r>
    </w:p>
    <w:p w14:paraId="7AC0E89E" w14:textId="0D7E427A" w:rsidR="00130514" w:rsidRDefault="00450A63" w:rsidP="00130514">
      <w:pPr>
        <w:pStyle w:val="ListParagraph"/>
        <w:numPr>
          <w:ilvl w:val="0"/>
          <w:numId w:val="11"/>
        </w:numPr>
      </w:pPr>
      <w:r>
        <w:t>Refer to Mentee, or another Service Desk Analyst.</w:t>
      </w:r>
      <w:r w:rsidR="009F5744">
        <w:t xml:space="preserve"> (Provide ticket number and an overview)</w:t>
      </w:r>
    </w:p>
    <w:p w14:paraId="1E89C81D" w14:textId="59F7F208" w:rsidR="00450A63" w:rsidRDefault="00742884" w:rsidP="00130514">
      <w:pPr>
        <w:pStyle w:val="ListParagraph"/>
        <w:numPr>
          <w:ilvl w:val="0"/>
          <w:numId w:val="11"/>
        </w:numPr>
      </w:pPr>
      <w:r>
        <w:t>Refer to Service Desk Manager.</w:t>
      </w:r>
      <w:r w:rsidR="009F5744">
        <w:t xml:space="preserve"> (Provide ticket number and an overview)</w:t>
      </w:r>
    </w:p>
    <w:p w14:paraId="68819550" w14:textId="77777777" w:rsidR="001344F1" w:rsidRDefault="001344F1" w:rsidP="00110DB8">
      <w:pPr>
        <w:pStyle w:val="ListParagraph"/>
        <w:ind w:left="1440"/>
      </w:pPr>
    </w:p>
    <w:p w14:paraId="562841CC" w14:textId="77777777" w:rsidR="009B5798" w:rsidRDefault="009B5798" w:rsidP="00153E3B"/>
    <w:p w14:paraId="25A8F59F" w14:textId="236AE036" w:rsidR="00153E3B" w:rsidRDefault="00F67CDC" w:rsidP="009B5798">
      <w:pPr>
        <w:pStyle w:val="Heading3"/>
      </w:pPr>
      <w:bookmarkStart w:id="8" w:name="_Toc129793743"/>
      <w:r>
        <w:t>Team conflicts</w:t>
      </w:r>
      <w:bookmarkEnd w:id="8"/>
    </w:p>
    <w:p w14:paraId="1CD280A3" w14:textId="03CB9C3F" w:rsidR="006928CA" w:rsidRDefault="000A3599" w:rsidP="00153E3B">
      <w:r>
        <w:t xml:space="preserve">Team conflicts happen occasionally, </w:t>
      </w:r>
      <w:r w:rsidR="006928CA">
        <w:t>this is not necessarily a bad thing when handled in a professional manor.</w:t>
      </w:r>
    </w:p>
    <w:p w14:paraId="7DE55A59" w14:textId="4D18BAF5" w:rsidR="00F67CDC" w:rsidRDefault="006928CA" w:rsidP="00153E3B">
      <w:r>
        <w:t xml:space="preserve">When conflicting opinions are </w:t>
      </w:r>
      <w:r w:rsidR="00DB3749">
        <w:t xml:space="preserve">voiced in a respectful and constructive manner, this opens the door to </w:t>
      </w:r>
      <w:r w:rsidR="00B709E3">
        <w:t>open discussion, learning experiences and improve</w:t>
      </w:r>
      <w:r w:rsidR="00E61301">
        <w:t>s functionality and cohesion of the Service Desk.</w:t>
      </w:r>
    </w:p>
    <w:p w14:paraId="783D30C4" w14:textId="77777777" w:rsidR="009862D6" w:rsidRDefault="00E61301" w:rsidP="00153E3B">
      <w:r>
        <w:t xml:space="preserve">However </w:t>
      </w:r>
      <w:r w:rsidR="00FB0C6A">
        <w:t>unfortunately sometimes people cross boundaries or act in selfish or disrespectful manner.</w:t>
      </w:r>
      <w:r w:rsidR="00273A05">
        <w:t xml:space="preserve"> In these </w:t>
      </w:r>
      <w:proofErr w:type="gramStart"/>
      <w:r w:rsidR="00273A05">
        <w:t>instances</w:t>
      </w:r>
      <w:proofErr w:type="gramEnd"/>
      <w:r w:rsidR="00273A05">
        <w:t xml:space="preserve"> it is important to understand that all employees have the right to work in a safe and respectful environment. </w:t>
      </w:r>
      <w:r w:rsidR="009862D6">
        <w:t>To resolve the issue:</w:t>
      </w:r>
    </w:p>
    <w:p w14:paraId="254F9A66" w14:textId="77777777" w:rsidR="009862D6" w:rsidRDefault="009862D6" w:rsidP="00153E3B"/>
    <w:p w14:paraId="36CB459D" w14:textId="5D256DAE" w:rsidR="00E61301" w:rsidRDefault="009862D6" w:rsidP="009862D6">
      <w:pPr>
        <w:pStyle w:val="ListParagraph"/>
        <w:numPr>
          <w:ilvl w:val="0"/>
          <w:numId w:val="12"/>
        </w:numPr>
      </w:pPr>
      <w:r>
        <w:t xml:space="preserve">Talk to the </w:t>
      </w:r>
      <w:r w:rsidR="008A2648">
        <w:t xml:space="preserve">other party about the situation and </w:t>
      </w:r>
      <w:r w:rsidR="009E61FD">
        <w:t>how it has impacted you.</w:t>
      </w:r>
    </w:p>
    <w:p w14:paraId="7FED9CF9" w14:textId="7A36FF28" w:rsidR="009E61FD" w:rsidRDefault="001E3437" w:rsidP="009862D6">
      <w:pPr>
        <w:pStyle w:val="ListParagraph"/>
        <w:numPr>
          <w:ilvl w:val="0"/>
          <w:numId w:val="12"/>
        </w:numPr>
      </w:pPr>
      <w:r>
        <w:t>If issue is unresolved discuss the issue with the mentee or Service Desk Manager</w:t>
      </w:r>
      <w:r w:rsidR="00EA0D6B">
        <w:t xml:space="preserve"> about the issue.</w:t>
      </w:r>
    </w:p>
    <w:p w14:paraId="6A5FC109" w14:textId="6CA4227F" w:rsidR="001E3437" w:rsidRDefault="00EA0D6B" w:rsidP="009862D6">
      <w:pPr>
        <w:pStyle w:val="ListParagraph"/>
        <w:numPr>
          <w:ilvl w:val="0"/>
          <w:numId w:val="12"/>
        </w:numPr>
      </w:pPr>
      <w:r>
        <w:t xml:space="preserve">If the issue is still unresolved see the policy </w:t>
      </w:r>
      <w:r w:rsidR="001363D2">
        <w:t>portal on the intranet.</w:t>
      </w:r>
    </w:p>
    <w:p w14:paraId="0133CEA9" w14:textId="4884171E" w:rsidR="005F439D" w:rsidRPr="005F439D" w:rsidRDefault="005F439D" w:rsidP="005F439D">
      <w:pPr>
        <w:pStyle w:val="Heading1"/>
      </w:pPr>
      <w:bookmarkStart w:id="9" w:name="_Toc129793744"/>
      <w:r>
        <w:t>Learning Material</w:t>
      </w:r>
      <w:bookmarkEnd w:id="9"/>
      <w:r>
        <w:t xml:space="preserve"> </w:t>
      </w:r>
    </w:p>
    <w:p w14:paraId="3BF909FE" w14:textId="44298E91" w:rsidR="005F439D" w:rsidRDefault="0095732E">
      <w:r>
        <w:t xml:space="preserve">It is expected that by the end of the </w:t>
      </w:r>
      <w:r w:rsidR="007C59C1">
        <w:t>six-month probation period that all the provided training material has been consumed.</w:t>
      </w:r>
      <w:r w:rsidR="008D5949">
        <w:br/>
      </w:r>
      <w:r w:rsidR="007C59C1">
        <w:t xml:space="preserve">The Videos </w:t>
      </w:r>
      <w:r w:rsidR="00DA0189">
        <w:t xml:space="preserve">have been provided in the folder </w:t>
      </w:r>
      <w:r w:rsidR="00DA0189" w:rsidRPr="00DA0189">
        <w:rPr>
          <w:highlight w:val="yellow"/>
        </w:rPr>
        <w:t>XXXX</w:t>
      </w:r>
      <w:r w:rsidR="00DA0189">
        <w:t xml:space="preserve"> and can be accessed from home pro</w:t>
      </w:r>
      <w:r w:rsidR="008D5949">
        <w:t>viding internet connection is available.</w:t>
      </w:r>
    </w:p>
    <w:p w14:paraId="154572F1" w14:textId="094F1876" w:rsidR="008D5949" w:rsidRDefault="008D5949"/>
    <w:p w14:paraId="108A7804" w14:textId="77777777" w:rsidR="00F41306" w:rsidRDefault="00F41306"/>
    <w:p w14:paraId="3042CAFA" w14:textId="1B2CBF4B" w:rsidR="00F05DA9" w:rsidRDefault="00F05DA9">
      <w:r>
        <w:br w:type="page"/>
      </w:r>
    </w:p>
    <w:p w14:paraId="74DB993A" w14:textId="543A8E2D" w:rsidR="002D2E1A" w:rsidRDefault="002D2E1A" w:rsidP="002D2E1A">
      <w:pPr>
        <w:pStyle w:val="Heading1"/>
      </w:pPr>
      <w:bookmarkStart w:id="10" w:name="_Toc129793745"/>
      <w:r>
        <w:lastRenderedPageBreak/>
        <w:t>Month One</w:t>
      </w:r>
      <w:bookmarkEnd w:id="10"/>
    </w:p>
    <w:p w14:paraId="188EDC88" w14:textId="1E5868B8" w:rsidR="00A436C7" w:rsidRDefault="00A436C7" w:rsidP="00C43EBD">
      <w:r>
        <w:t>This is who does</w:t>
      </w:r>
      <w:proofErr w:type="gramStart"/>
      <w:r>
        <w:t xml:space="preserve"> ..</w:t>
      </w:r>
      <w:proofErr w:type="gramEnd"/>
    </w:p>
    <w:p w14:paraId="656D40D8" w14:textId="35EF372F" w:rsidR="00C43EBD" w:rsidRDefault="00642D9C" w:rsidP="00C43EBD">
      <w:r>
        <w:t xml:space="preserve">This is how we </w:t>
      </w:r>
      <w:proofErr w:type="gramStart"/>
      <w:r>
        <w:t>do..</w:t>
      </w:r>
      <w:proofErr w:type="gramEnd"/>
    </w:p>
    <w:p w14:paraId="3524CD55" w14:textId="60445A29" w:rsidR="00761FCA" w:rsidRDefault="00761FCA" w:rsidP="00C43EBD">
      <w:r>
        <w:t xml:space="preserve">This month is </w:t>
      </w:r>
      <w:proofErr w:type="spellStart"/>
      <w:r>
        <w:t>bout</w:t>
      </w:r>
      <w:proofErr w:type="spellEnd"/>
      <w:r>
        <w:t xml:space="preserve"> getting to know the business</w:t>
      </w:r>
      <w:r w:rsidR="00C91682">
        <w:t xml:space="preserve">, the colleges </w:t>
      </w:r>
      <w:r>
        <w:t>and learning the basics.</w:t>
      </w:r>
      <w:r>
        <w:br/>
        <w:t>Mentee is expected to as</w:t>
      </w:r>
      <w:r w:rsidR="00D8197A">
        <w:t>k more direct questions, like “how do we do this”</w:t>
      </w:r>
      <w:r w:rsidR="00671DC0">
        <w:t>.</w:t>
      </w:r>
    </w:p>
    <w:p w14:paraId="762615DF" w14:textId="7A8CBAA0" w:rsidR="00671DC0" w:rsidRPr="00C43EBD" w:rsidRDefault="00671DC0" w:rsidP="00C43EBD">
      <w:r>
        <w:t>Mentee will rely heavily of mentor</w:t>
      </w:r>
      <w:r w:rsidR="00C91682">
        <w:t>.</w:t>
      </w:r>
    </w:p>
    <w:p w14:paraId="482DB6E2" w14:textId="77DDD361" w:rsidR="002D2E1A" w:rsidRPr="00BD1AD5" w:rsidRDefault="002D2E1A" w:rsidP="002D2E1A">
      <w:pPr>
        <w:pStyle w:val="Heading2"/>
        <w:rPr>
          <w:sz w:val="28"/>
          <w:szCs w:val="22"/>
        </w:rPr>
      </w:pPr>
      <w:bookmarkStart w:id="11" w:name="_Toc129793746"/>
      <w:r w:rsidRPr="00BD1AD5">
        <w:rPr>
          <w:sz w:val="28"/>
          <w:szCs w:val="22"/>
        </w:rPr>
        <w:t>Week One</w:t>
      </w:r>
      <w:bookmarkEnd w:id="11"/>
    </w:p>
    <w:p w14:paraId="3B6F84C7" w14:textId="79B75410" w:rsidR="00D612B4" w:rsidRDefault="00D612B4" w:rsidP="00BD1AD5">
      <w:pPr>
        <w:pStyle w:val="Heading3"/>
      </w:pPr>
      <w:bookmarkStart w:id="12" w:name="_Toc129793747"/>
      <w:r w:rsidRPr="00BD1AD5">
        <w:t>Overview</w:t>
      </w:r>
      <w:bookmarkEnd w:id="12"/>
    </w:p>
    <w:p w14:paraId="0920DBDC" w14:textId="29CA113F" w:rsidR="00670289" w:rsidRPr="00670289" w:rsidRDefault="00645CBF" w:rsidP="00670289">
      <w:r>
        <w:t>The first week should be relaxed low stress for the new employee</w:t>
      </w:r>
      <w:r w:rsidR="00AB5FEE">
        <w:t xml:space="preserve">. </w:t>
      </w:r>
      <w:r w:rsidR="00DA68C4">
        <w:br/>
      </w:r>
      <w:r w:rsidR="00FC218A">
        <w:t>This is an</w:t>
      </w:r>
      <w:r w:rsidR="00AB5FEE">
        <w:t xml:space="preserve"> opportunity </w:t>
      </w:r>
      <w:r w:rsidR="00FC218A">
        <w:t xml:space="preserve">for </w:t>
      </w:r>
      <w:r w:rsidR="00AB5FEE">
        <w:t xml:space="preserve">the new Employee to </w:t>
      </w:r>
      <w:r w:rsidR="00FC218A">
        <w:t xml:space="preserve">get to know </w:t>
      </w:r>
      <w:r w:rsidR="00AB5FEE">
        <w:t xml:space="preserve">the business </w:t>
      </w:r>
      <w:r w:rsidR="00AA467A">
        <w:t xml:space="preserve">environment </w:t>
      </w:r>
      <w:r w:rsidR="00AB5FEE">
        <w:t xml:space="preserve">and familiarise them with their </w:t>
      </w:r>
      <w:r w:rsidR="00DA68C4">
        <w:t xml:space="preserve">immediate team. </w:t>
      </w:r>
      <w:r w:rsidR="00E50783">
        <w:t xml:space="preserve">The focus of this week is for the new employee to learn about ticketing, </w:t>
      </w:r>
      <w:r w:rsidR="00564FED">
        <w:t>escalation, asset management, and</w:t>
      </w:r>
      <w:r w:rsidR="00F25FE3">
        <w:t xml:space="preserve"> knowledge repositories. </w:t>
      </w:r>
      <w:r w:rsidR="00240CB6">
        <w:t>In addition to this the employee should gain and understanding of the level of professionalism required for the role.</w:t>
      </w:r>
      <w:r w:rsidR="00564FED">
        <w:t xml:space="preserve"> </w:t>
      </w:r>
    </w:p>
    <w:p w14:paraId="1DA22B17" w14:textId="4804557C" w:rsidR="008A7C0E" w:rsidRDefault="008A7C0E" w:rsidP="00BD1AD5">
      <w:pPr>
        <w:pStyle w:val="Heading3"/>
      </w:pPr>
      <w:bookmarkStart w:id="13" w:name="_Toc129793748"/>
      <w:r w:rsidRPr="00BD1AD5">
        <w:t>Learning Objectives</w:t>
      </w:r>
      <w:bookmarkEnd w:id="13"/>
    </w:p>
    <w:p w14:paraId="69504758" w14:textId="4E220272" w:rsidR="00240CB6" w:rsidRDefault="00014EFE" w:rsidP="00240CB6">
      <w:pPr>
        <w:pStyle w:val="ListParagraph"/>
        <w:numPr>
          <w:ilvl w:val="0"/>
          <w:numId w:val="13"/>
        </w:numPr>
      </w:pPr>
      <w:r w:rsidRPr="00014EFE">
        <w:t>Induction - All Staff</w:t>
      </w:r>
      <w:r>
        <w:t xml:space="preserve"> </w:t>
      </w:r>
      <w:hyperlink r:id="rId15" w:history="1">
        <w:r w:rsidRPr="00816A0B">
          <w:rPr>
            <w:rStyle w:val="Hyperlink"/>
          </w:rPr>
          <w:t>https://gjames.sharepoint.com/sites/Learning/SitePages/InductionHub.aspx</w:t>
        </w:r>
      </w:hyperlink>
      <w:r>
        <w:t xml:space="preserve"> </w:t>
      </w:r>
    </w:p>
    <w:p w14:paraId="09C4ABF5" w14:textId="249E27F7" w:rsidR="00014EFE" w:rsidRDefault="00A112BE" w:rsidP="00240CB6">
      <w:pPr>
        <w:pStyle w:val="ListParagraph"/>
        <w:numPr>
          <w:ilvl w:val="0"/>
          <w:numId w:val="13"/>
        </w:numPr>
      </w:pPr>
      <w:r w:rsidRPr="00A112BE">
        <w:t>Induction - Office Worker</w:t>
      </w:r>
      <w:r>
        <w:t xml:space="preserve"> </w:t>
      </w:r>
      <w:hyperlink r:id="rId16" w:history="1">
        <w:r w:rsidRPr="00816A0B">
          <w:rPr>
            <w:rStyle w:val="Hyperlink"/>
          </w:rPr>
          <w:t>https://gjames.sharepoint.com/sites/Learning/SitePages/Office-Worker.aspx</w:t>
        </w:r>
      </w:hyperlink>
      <w:r>
        <w:t xml:space="preserve"> </w:t>
      </w:r>
    </w:p>
    <w:p w14:paraId="626FE4FA" w14:textId="76F35588" w:rsidR="00A112BE" w:rsidRDefault="00803190" w:rsidP="00240CB6">
      <w:pPr>
        <w:pStyle w:val="ListParagraph"/>
        <w:numPr>
          <w:ilvl w:val="0"/>
          <w:numId w:val="13"/>
        </w:numPr>
      </w:pPr>
      <w:r>
        <w:t>Understand</w:t>
      </w:r>
      <w:r w:rsidR="00C71CB3">
        <w:t xml:space="preserve"> and able to create tickets for:</w:t>
      </w:r>
      <w:r>
        <w:t xml:space="preserve"> requests, </w:t>
      </w:r>
      <w:r w:rsidR="00C71CB3">
        <w:t>incidents,</w:t>
      </w:r>
      <w:r>
        <w:t xml:space="preserve"> and problems.</w:t>
      </w:r>
    </w:p>
    <w:p w14:paraId="100BAF5B" w14:textId="3E7D1E6A" w:rsidR="00803190" w:rsidRDefault="00C71CB3" w:rsidP="00240CB6">
      <w:pPr>
        <w:pStyle w:val="ListParagraph"/>
        <w:numPr>
          <w:ilvl w:val="0"/>
          <w:numId w:val="13"/>
        </w:numPr>
      </w:pPr>
      <w:r>
        <w:t xml:space="preserve">Develop good note taking </w:t>
      </w:r>
      <w:r w:rsidR="00E75C55">
        <w:t>techniques for ticketing.</w:t>
      </w:r>
    </w:p>
    <w:p w14:paraId="0037D661" w14:textId="0FEC1D7B" w:rsidR="00C11007" w:rsidRDefault="00C11007" w:rsidP="00240CB6">
      <w:pPr>
        <w:pStyle w:val="ListParagraph"/>
        <w:numPr>
          <w:ilvl w:val="0"/>
          <w:numId w:val="13"/>
        </w:numPr>
      </w:pPr>
      <w:r>
        <w:t>Understand escalation.</w:t>
      </w:r>
    </w:p>
    <w:p w14:paraId="61049C80" w14:textId="2BA8C5C0" w:rsidR="00E75C55" w:rsidRDefault="00650AAE" w:rsidP="00240CB6">
      <w:pPr>
        <w:pStyle w:val="ListParagraph"/>
        <w:numPr>
          <w:ilvl w:val="0"/>
          <w:numId w:val="13"/>
        </w:numPr>
      </w:pPr>
      <w:r>
        <w:t>Start taking calls and interacting with customers.</w:t>
      </w:r>
    </w:p>
    <w:p w14:paraId="04B715B2" w14:textId="029CBAD3" w:rsidR="00280BB4" w:rsidRDefault="007D742D" w:rsidP="00240CB6">
      <w:pPr>
        <w:pStyle w:val="ListParagraph"/>
        <w:numPr>
          <w:ilvl w:val="0"/>
          <w:numId w:val="13"/>
        </w:numPr>
      </w:pPr>
      <w:r>
        <w:t>Asset management.</w:t>
      </w:r>
    </w:p>
    <w:p w14:paraId="51B7D718" w14:textId="6C86B69F" w:rsidR="007D742D" w:rsidRDefault="007D742D" w:rsidP="00240CB6">
      <w:pPr>
        <w:pStyle w:val="ListParagraph"/>
        <w:numPr>
          <w:ilvl w:val="0"/>
          <w:numId w:val="13"/>
        </w:numPr>
      </w:pPr>
      <w:r>
        <w:t xml:space="preserve">ICT WIKI, Technotes and </w:t>
      </w:r>
      <w:r w:rsidR="00DA1D80">
        <w:t>third-party</w:t>
      </w:r>
      <w:r w:rsidR="00AE1503">
        <w:t xml:space="preserve"> knowledge repositories.</w:t>
      </w:r>
    </w:p>
    <w:p w14:paraId="1DE1321D" w14:textId="77777777" w:rsidR="00C11007" w:rsidRPr="00240CB6" w:rsidRDefault="00C11007" w:rsidP="00C11007">
      <w:pPr>
        <w:pStyle w:val="ListParagraph"/>
      </w:pPr>
    </w:p>
    <w:p w14:paraId="2E308519" w14:textId="167CBA83" w:rsidR="002D2E1A" w:rsidRDefault="00D612B4" w:rsidP="00BD1AD5">
      <w:pPr>
        <w:pStyle w:val="Heading3"/>
      </w:pPr>
      <w:bookmarkStart w:id="14" w:name="_Toc129793749"/>
      <w:r w:rsidRPr="00BD1AD5">
        <w:t>New Analyst</w:t>
      </w:r>
      <w:bookmarkEnd w:id="14"/>
    </w:p>
    <w:p w14:paraId="110E5CDE" w14:textId="77777777" w:rsidR="001C7E74" w:rsidRDefault="00A44511" w:rsidP="008151EC">
      <w:r>
        <w:t>Take the time to adjust to your new environment</w:t>
      </w:r>
      <w:r w:rsidR="00EE5415">
        <w:t xml:space="preserve"> and meet your team. </w:t>
      </w:r>
      <w:r w:rsidR="00EE5415">
        <w:br/>
        <w:t xml:space="preserve">Spend the first few days </w:t>
      </w:r>
      <w:r w:rsidR="00BE2B31">
        <w:t xml:space="preserve">shadowing the other team members and going through orientation </w:t>
      </w:r>
      <w:r w:rsidR="001C7E74">
        <w:t>material on the intranet.</w:t>
      </w:r>
    </w:p>
    <w:p w14:paraId="3796F14A" w14:textId="56ED0210" w:rsidR="00EE5415" w:rsidRPr="008151EC" w:rsidRDefault="001C7E74" w:rsidP="008151EC">
      <w:r>
        <w:t>The focus of this week is learning ticketing and ta</w:t>
      </w:r>
      <w:r w:rsidR="002D36AF">
        <w:t xml:space="preserve">king phone calls, perfection is not </w:t>
      </w:r>
      <w:r w:rsidR="008B6FA9">
        <w:t>expected,</w:t>
      </w:r>
      <w:r w:rsidR="002D36AF">
        <w:t xml:space="preserve"> and you will be working closely with your mentor</w:t>
      </w:r>
      <w:r w:rsidR="00FA54FB">
        <w:t xml:space="preserve"> so </w:t>
      </w:r>
      <w:r w:rsidR="00FA54FB" w:rsidRPr="00FA54FB">
        <w:rPr>
          <w:u w:val="single"/>
        </w:rPr>
        <w:t>DON’T PANIC.</w:t>
      </w:r>
      <w:r w:rsidR="00EE5415">
        <w:t xml:space="preserve"> </w:t>
      </w:r>
    </w:p>
    <w:p w14:paraId="3F5AB4F0" w14:textId="40F8BD23" w:rsidR="00D612B4" w:rsidRDefault="00DA3F09" w:rsidP="00BD1AD5">
      <w:pPr>
        <w:pStyle w:val="Heading3"/>
      </w:pPr>
      <w:bookmarkStart w:id="15" w:name="_Toc129793750"/>
      <w:r w:rsidRPr="00BD1AD5">
        <w:t>Mentor</w:t>
      </w:r>
      <w:bookmarkEnd w:id="15"/>
    </w:p>
    <w:p w14:paraId="3C68AF12" w14:textId="7BA37997" w:rsidR="008A2AFB" w:rsidRDefault="00800D77" w:rsidP="008B6FA9">
      <w:r>
        <w:t xml:space="preserve">Understand that your new </w:t>
      </w:r>
      <w:r w:rsidR="00AC1461">
        <w:t>m</w:t>
      </w:r>
      <w:r>
        <w:t xml:space="preserve">entee is likely rather </w:t>
      </w:r>
      <w:r w:rsidR="008A2AFB">
        <w:t xml:space="preserve">nervous, </w:t>
      </w:r>
      <w:r w:rsidR="00F91B94">
        <w:t>inexperienced,</w:t>
      </w:r>
      <w:r w:rsidR="008A2AFB">
        <w:t xml:space="preserve"> and looking to make </w:t>
      </w:r>
      <w:r w:rsidR="00513B83">
        <w:t>themselves</w:t>
      </w:r>
      <w:r w:rsidR="008A2AFB">
        <w:t xml:space="preserve"> useful.</w:t>
      </w:r>
    </w:p>
    <w:p w14:paraId="78BD93DE" w14:textId="625A1162" w:rsidR="00AC1461" w:rsidRPr="008B6FA9" w:rsidRDefault="00AC1461" w:rsidP="008B6FA9">
      <w:r>
        <w:t>Take the time to get to know your mentee, have them shadow you as you take calls</w:t>
      </w:r>
      <w:r w:rsidR="00513B83">
        <w:t>, as they build in confidence have them start taking calls and creating tickets.</w:t>
      </w:r>
      <w:r w:rsidR="0095342E">
        <w:br/>
      </w:r>
      <w:r w:rsidR="00B007EF">
        <w:t xml:space="preserve">Have the mentee focus on this and </w:t>
      </w:r>
      <w:r w:rsidR="00D04079">
        <w:t>escalate tickets to one of the other service desk analysts for now.</w:t>
      </w:r>
      <w:r w:rsidR="00BC7036">
        <w:t xml:space="preserve"> </w:t>
      </w:r>
      <w:r w:rsidR="00D04079">
        <w:t xml:space="preserve"> </w:t>
      </w:r>
      <w:r w:rsidR="00513B83">
        <w:t xml:space="preserve"> </w:t>
      </w:r>
    </w:p>
    <w:p w14:paraId="1D83EE8F" w14:textId="3AFA48B2" w:rsidR="008A7C0E" w:rsidRDefault="00EB48A9" w:rsidP="00BD1AD5">
      <w:pPr>
        <w:pStyle w:val="Heading3"/>
      </w:pPr>
      <w:bookmarkStart w:id="16" w:name="_Toc129793751"/>
      <w:r w:rsidRPr="00BD1AD5">
        <w:t>Meet &amp; Greet</w:t>
      </w:r>
      <w:bookmarkEnd w:id="16"/>
    </w:p>
    <w:p w14:paraId="2EC3A18B" w14:textId="0DBF144D" w:rsidR="004F2BEC" w:rsidRDefault="00BD40E6" w:rsidP="00BD40E6">
      <w:pPr>
        <w:pStyle w:val="ListParagraph"/>
        <w:numPr>
          <w:ilvl w:val="0"/>
          <w:numId w:val="14"/>
        </w:numPr>
      </w:pPr>
      <w:r>
        <w:t>Service Desk colleges.</w:t>
      </w:r>
    </w:p>
    <w:p w14:paraId="767A8BB6" w14:textId="4E1CC9F6" w:rsidR="00BD40E6" w:rsidRDefault="00BD40E6" w:rsidP="00BD40E6">
      <w:pPr>
        <w:pStyle w:val="ListParagraph"/>
        <w:numPr>
          <w:ilvl w:val="0"/>
          <w:numId w:val="14"/>
        </w:numPr>
      </w:pPr>
      <w:r>
        <w:t xml:space="preserve">Service Desk Manager. </w:t>
      </w:r>
    </w:p>
    <w:p w14:paraId="6A136600" w14:textId="77777777" w:rsidR="004E44EE" w:rsidRPr="00BD1AD5" w:rsidRDefault="004E44EE" w:rsidP="004E44EE">
      <w:pPr>
        <w:pStyle w:val="Heading3"/>
      </w:pPr>
      <w:bookmarkStart w:id="17" w:name="_Toc129793752"/>
      <w:r w:rsidRPr="00BD1AD5">
        <w:t>Professional Development</w:t>
      </w:r>
      <w:bookmarkEnd w:id="17"/>
    </w:p>
    <w:p w14:paraId="053CFDF2" w14:textId="069D0B6C" w:rsidR="004E44EE" w:rsidRDefault="004E44EE" w:rsidP="004E44EE">
      <w:r>
        <w:t>Create</w:t>
      </w:r>
      <w:r w:rsidR="003362AE">
        <w:t xml:space="preserve"> and maintain a </w:t>
      </w:r>
      <w:r w:rsidR="00F2371A">
        <w:t xml:space="preserve">spreadsheet for how to documentation that is either not </w:t>
      </w:r>
      <w:r w:rsidR="00C5366E">
        <w:t xml:space="preserve">found or </w:t>
      </w:r>
      <w:r w:rsidR="0051252A">
        <w:t xml:space="preserve">out of </w:t>
      </w:r>
      <w:proofErr w:type="gramStart"/>
      <w:r w:rsidR="0051252A">
        <w:t>date.</w:t>
      </w:r>
      <w:r>
        <w:t>.</w:t>
      </w:r>
      <w:proofErr w:type="gramEnd"/>
      <w:r>
        <w:t xml:space="preserve"> </w:t>
      </w:r>
    </w:p>
    <w:p w14:paraId="417CC160" w14:textId="77777777" w:rsidR="004E44EE" w:rsidRDefault="004E44EE" w:rsidP="004E44EE">
      <w:pPr>
        <w:pStyle w:val="ListParagraph"/>
      </w:pPr>
    </w:p>
    <w:p w14:paraId="594D44B3" w14:textId="67AF33DD" w:rsidR="008D3F63" w:rsidRDefault="008D3F63" w:rsidP="002D2E1A"/>
    <w:p w14:paraId="072C62ED" w14:textId="29B123A1" w:rsidR="009B4746" w:rsidRDefault="009B4746">
      <w:r>
        <w:br w:type="page"/>
      </w:r>
    </w:p>
    <w:p w14:paraId="574890AB" w14:textId="6FA3686E" w:rsidR="00F05DA9" w:rsidRPr="00BD1AD5" w:rsidRDefault="00F05DA9" w:rsidP="00F05DA9">
      <w:pPr>
        <w:pStyle w:val="Heading2"/>
        <w:rPr>
          <w:sz w:val="28"/>
          <w:szCs w:val="22"/>
        </w:rPr>
      </w:pPr>
      <w:bookmarkStart w:id="18" w:name="_Toc129793753"/>
      <w:r w:rsidRPr="00BD1AD5">
        <w:rPr>
          <w:sz w:val="28"/>
          <w:szCs w:val="22"/>
        </w:rPr>
        <w:lastRenderedPageBreak/>
        <w:t xml:space="preserve">Week </w:t>
      </w:r>
      <w:r>
        <w:rPr>
          <w:sz w:val="28"/>
          <w:szCs w:val="22"/>
        </w:rPr>
        <w:t>Two</w:t>
      </w:r>
      <w:bookmarkEnd w:id="18"/>
    </w:p>
    <w:p w14:paraId="15E2D5BA" w14:textId="79033EFB" w:rsidR="00F05DA9" w:rsidRDefault="00F05DA9" w:rsidP="00F05DA9">
      <w:pPr>
        <w:pStyle w:val="Heading3"/>
      </w:pPr>
      <w:bookmarkStart w:id="19" w:name="_Toc129793754"/>
      <w:r w:rsidRPr="00BD1AD5">
        <w:t>Overview</w:t>
      </w:r>
      <w:bookmarkEnd w:id="19"/>
    </w:p>
    <w:p w14:paraId="0C94208B" w14:textId="551E670A" w:rsidR="009B4746" w:rsidRPr="009B4746" w:rsidRDefault="009B4746" w:rsidP="009B4746">
      <w:r>
        <w:t xml:space="preserve">The </w:t>
      </w:r>
      <w:r w:rsidR="00064D76">
        <w:t xml:space="preserve">main objective this week is to have the mentee </w:t>
      </w:r>
      <w:r w:rsidR="00672317">
        <w:t>proficient at</w:t>
      </w:r>
      <w:r w:rsidR="00091F1E">
        <w:t xml:space="preserve"> t</w:t>
      </w:r>
      <w:r w:rsidR="00672317">
        <w:t>aking calls</w:t>
      </w:r>
      <w:r w:rsidR="00091F1E">
        <w:t>,</w:t>
      </w:r>
      <w:r w:rsidR="00672317">
        <w:t xml:space="preserve"> creating quality t</w:t>
      </w:r>
      <w:r w:rsidR="00091F1E">
        <w:t>ickets and escalating t</w:t>
      </w:r>
      <w:r w:rsidR="00D1796E">
        <w:t>h</w:t>
      </w:r>
      <w:r w:rsidR="00297CEF">
        <w:t>ose</w:t>
      </w:r>
      <w:r w:rsidR="00D1796E">
        <w:t xml:space="preserve"> tickets.</w:t>
      </w:r>
      <w:r w:rsidR="00297CEF">
        <w:t xml:space="preserve"> For th</w:t>
      </w:r>
      <w:r w:rsidR="005670E4">
        <w:t>is week and the</w:t>
      </w:r>
      <w:r w:rsidR="00297CEF">
        <w:t xml:space="preserve"> coming </w:t>
      </w:r>
      <w:proofErr w:type="gramStart"/>
      <w:r w:rsidR="00297CEF">
        <w:t>weeks</w:t>
      </w:r>
      <w:proofErr w:type="gramEnd"/>
      <w:r w:rsidR="00297CEF">
        <w:t xml:space="preserve"> </w:t>
      </w:r>
      <w:r w:rsidR="005670E4">
        <w:t>the mentee should be taking almost all the calls and escalating the calls</w:t>
      </w:r>
      <w:r w:rsidR="00E77310">
        <w:t xml:space="preserve">. </w:t>
      </w:r>
      <w:r w:rsidR="00CC3440">
        <w:br/>
      </w:r>
      <w:r w:rsidR="001760ED">
        <w:t>This week the mentee should gain an understanding</w:t>
      </w:r>
      <w:r w:rsidR="001E0974">
        <w:t xml:space="preserve"> and exposure to</w:t>
      </w:r>
      <w:r w:rsidR="001760ED">
        <w:t xml:space="preserve"> the asset management systems, as well as the</w:t>
      </w:r>
      <w:r w:rsidR="009C5A17">
        <w:t xml:space="preserve"> </w:t>
      </w:r>
      <w:r w:rsidR="007E72B4">
        <w:t>Microsoft</w:t>
      </w:r>
      <w:r w:rsidR="009C5A17">
        <w:t xml:space="preserve"> </w:t>
      </w:r>
      <w:r w:rsidR="007E72B4">
        <w:t>S</w:t>
      </w:r>
      <w:r w:rsidR="009C5A17">
        <w:t>erver and 365/ azure environments.</w:t>
      </w:r>
      <w:r w:rsidR="00D1796E">
        <w:t xml:space="preserve"> </w:t>
      </w:r>
    </w:p>
    <w:p w14:paraId="3A2DFFBC" w14:textId="1A80521D" w:rsidR="00F05DA9" w:rsidRDefault="00F05DA9" w:rsidP="00F05DA9">
      <w:pPr>
        <w:pStyle w:val="Heading3"/>
      </w:pPr>
      <w:bookmarkStart w:id="20" w:name="_Toc129793755"/>
      <w:r w:rsidRPr="00BD1AD5">
        <w:t>Learning Objectives</w:t>
      </w:r>
      <w:bookmarkEnd w:id="20"/>
    </w:p>
    <w:p w14:paraId="47DAE9B8" w14:textId="58CB837E" w:rsidR="001E0974" w:rsidRDefault="00291A7F" w:rsidP="001E0974">
      <w:pPr>
        <w:pStyle w:val="ListParagraph"/>
        <w:numPr>
          <w:ilvl w:val="0"/>
          <w:numId w:val="15"/>
        </w:numPr>
      </w:pPr>
      <w:r>
        <w:t>Basic operations in Service Now for ticketing.</w:t>
      </w:r>
    </w:p>
    <w:p w14:paraId="12806619" w14:textId="5266A78A" w:rsidR="00291A7F" w:rsidRDefault="00291A7F" w:rsidP="001E0974">
      <w:pPr>
        <w:pStyle w:val="ListParagraph"/>
        <w:numPr>
          <w:ilvl w:val="0"/>
          <w:numId w:val="15"/>
        </w:numPr>
      </w:pPr>
      <w:r>
        <w:t xml:space="preserve">Basic operations in service Now for </w:t>
      </w:r>
      <w:r w:rsidR="006B33F9">
        <w:t>Asset management.</w:t>
      </w:r>
    </w:p>
    <w:p w14:paraId="53FCF716" w14:textId="77777777" w:rsidR="00731D37" w:rsidRDefault="006B33F9" w:rsidP="001E0974">
      <w:pPr>
        <w:pStyle w:val="ListParagraph"/>
        <w:numPr>
          <w:ilvl w:val="0"/>
          <w:numId w:val="15"/>
        </w:numPr>
      </w:pPr>
      <w:r>
        <w:t>Exposure to Microsof</w:t>
      </w:r>
      <w:r w:rsidR="00D66122">
        <w:t>t 365 Admin centres.</w:t>
      </w:r>
    </w:p>
    <w:p w14:paraId="1464DAED" w14:textId="011AE127" w:rsidR="00731D37" w:rsidRDefault="00731D37" w:rsidP="001E0974">
      <w:pPr>
        <w:pStyle w:val="ListParagraph"/>
        <w:numPr>
          <w:ilvl w:val="0"/>
          <w:numId w:val="15"/>
        </w:numPr>
      </w:pPr>
      <w:r>
        <w:t xml:space="preserve">Exposure to Microsoft Azure Admin </w:t>
      </w:r>
      <w:r w:rsidR="00F7752A">
        <w:t>centre</w:t>
      </w:r>
      <w:r>
        <w:t>.</w:t>
      </w:r>
    </w:p>
    <w:p w14:paraId="2D624032" w14:textId="77777777" w:rsidR="003F49FF" w:rsidRDefault="00731D37" w:rsidP="001E0974">
      <w:pPr>
        <w:pStyle w:val="ListParagraph"/>
        <w:numPr>
          <w:ilvl w:val="0"/>
          <w:numId w:val="15"/>
        </w:numPr>
      </w:pPr>
      <w:r>
        <w:t xml:space="preserve">Exposure to </w:t>
      </w:r>
      <w:r w:rsidR="00F7752A">
        <w:t xml:space="preserve">Microsoft server Active Directory </w:t>
      </w:r>
    </w:p>
    <w:p w14:paraId="473634C5" w14:textId="075CC99A" w:rsidR="006B33F9" w:rsidRPr="001E0974" w:rsidRDefault="003F49FF" w:rsidP="001E0974">
      <w:pPr>
        <w:pStyle w:val="ListParagraph"/>
        <w:numPr>
          <w:ilvl w:val="0"/>
          <w:numId w:val="15"/>
        </w:numPr>
      </w:pPr>
      <w:r>
        <w:t>Dial Before You Dig</w:t>
      </w:r>
      <w:r w:rsidR="00D66122">
        <w:t xml:space="preserve"> </w:t>
      </w:r>
    </w:p>
    <w:p w14:paraId="11B8ADDC" w14:textId="13CEA974" w:rsidR="00F05DA9" w:rsidRDefault="00F05DA9" w:rsidP="00F05DA9">
      <w:pPr>
        <w:pStyle w:val="Heading3"/>
      </w:pPr>
      <w:bookmarkStart w:id="21" w:name="_Toc129793756"/>
      <w:r w:rsidRPr="00BD1AD5">
        <w:t>New Analyst</w:t>
      </w:r>
      <w:bookmarkEnd w:id="21"/>
    </w:p>
    <w:p w14:paraId="7A4779DD" w14:textId="2CC13B23" w:rsidR="000A59DF" w:rsidRPr="000A59DF" w:rsidRDefault="000A59DF" w:rsidP="000A59DF">
      <w:r>
        <w:t xml:space="preserve">This week the mentee should </w:t>
      </w:r>
      <w:r w:rsidR="00CD43AB">
        <w:t xml:space="preserve">be taking all the incoming calls, creating </w:t>
      </w:r>
      <w:r w:rsidR="00101F66">
        <w:t>tickets,</w:t>
      </w:r>
      <w:r w:rsidR="00CD43AB">
        <w:t xml:space="preserve"> escalating those tickets to one of the </w:t>
      </w:r>
      <w:r w:rsidR="00BD2FEE">
        <w:t>other colleges. Shadow those colleges as they work on the tickets</w:t>
      </w:r>
      <w:r w:rsidR="00FC63BA">
        <w:t xml:space="preserve">. </w:t>
      </w:r>
    </w:p>
    <w:p w14:paraId="74F28D3C" w14:textId="3158EB94" w:rsidR="00F05DA9" w:rsidRDefault="00F05DA9" w:rsidP="00F05DA9">
      <w:pPr>
        <w:pStyle w:val="Heading3"/>
      </w:pPr>
      <w:bookmarkStart w:id="22" w:name="_Toc129793757"/>
      <w:r w:rsidRPr="00BD1AD5">
        <w:t>Mentor</w:t>
      </w:r>
      <w:bookmarkEnd w:id="22"/>
    </w:p>
    <w:p w14:paraId="57D6BA03" w14:textId="046F6DB9" w:rsidR="003F49FF" w:rsidRDefault="001A63FD" w:rsidP="0043758F">
      <w:r>
        <w:t xml:space="preserve">For this week coach the mentee through </w:t>
      </w:r>
      <w:r w:rsidR="00BA17D7">
        <w:t>taking calls and creating tickets</w:t>
      </w:r>
      <w:r w:rsidR="003F49FF">
        <w:t>.</w:t>
      </w:r>
    </w:p>
    <w:p w14:paraId="41D103E2" w14:textId="7161CD70" w:rsidR="003F49FF" w:rsidRDefault="001526A3" w:rsidP="0043758F">
      <w:r>
        <w:t xml:space="preserve">Have mentee shadow you as you work through tickets explaining what you are doing, emphasise the use of the knowledge </w:t>
      </w:r>
      <w:r w:rsidR="00E776A6">
        <w:t xml:space="preserve">repositories. Explain the importance of DBYD and provide the necessary resources, allow the mentee to </w:t>
      </w:r>
      <w:r w:rsidR="00105BCC">
        <w:t>attempt any DBYDs’ that may pop up.</w:t>
      </w:r>
    </w:p>
    <w:p w14:paraId="50134376" w14:textId="23136D74" w:rsidR="00105BCC" w:rsidRDefault="002F3484" w:rsidP="0043758F">
      <w:r>
        <w:t xml:space="preserve">If the opportunity has not yet arisen </w:t>
      </w:r>
      <w:r w:rsidR="00B563F2">
        <w:t>show the mentee through the learning objectives for this week.</w:t>
      </w:r>
      <w:r>
        <w:t xml:space="preserve"> </w:t>
      </w:r>
    </w:p>
    <w:p w14:paraId="3B524CD4" w14:textId="46B639DD" w:rsidR="0043758F" w:rsidRPr="0043758F" w:rsidRDefault="00BA17D7" w:rsidP="0043758F">
      <w:r>
        <w:t xml:space="preserve"> </w:t>
      </w:r>
    </w:p>
    <w:p w14:paraId="18213F78" w14:textId="02C62355" w:rsidR="00F05DA9" w:rsidRDefault="00F05DA9" w:rsidP="00F05DA9">
      <w:pPr>
        <w:pStyle w:val="Heading3"/>
      </w:pPr>
      <w:bookmarkStart w:id="23" w:name="_Toc129793758"/>
      <w:r w:rsidRPr="00BD1AD5">
        <w:t>Meet &amp; Greet</w:t>
      </w:r>
      <w:bookmarkEnd w:id="23"/>
    </w:p>
    <w:p w14:paraId="0646215D" w14:textId="11A3C1C0" w:rsidR="00D55260" w:rsidRDefault="00D55260" w:rsidP="00D55260">
      <w:pPr>
        <w:pStyle w:val="ListParagraph"/>
        <w:numPr>
          <w:ilvl w:val="0"/>
          <w:numId w:val="16"/>
        </w:numPr>
      </w:pPr>
      <w:r>
        <w:t>Infrastructure manager</w:t>
      </w:r>
    </w:p>
    <w:p w14:paraId="053DB9ED" w14:textId="60858EC0" w:rsidR="002644AC" w:rsidRDefault="00D55260" w:rsidP="002644AC">
      <w:pPr>
        <w:pStyle w:val="ListParagraph"/>
        <w:numPr>
          <w:ilvl w:val="0"/>
          <w:numId w:val="16"/>
        </w:numPr>
      </w:pPr>
      <w:r>
        <w:t>Infrastructure team leader</w:t>
      </w:r>
      <w:r w:rsidR="002644AC">
        <w:t>.</w:t>
      </w:r>
    </w:p>
    <w:p w14:paraId="7EC238F5" w14:textId="376E6EB7" w:rsidR="002644AC" w:rsidRDefault="002644AC" w:rsidP="002644AC">
      <w:pPr>
        <w:pStyle w:val="ListParagraph"/>
        <w:numPr>
          <w:ilvl w:val="0"/>
          <w:numId w:val="16"/>
        </w:numPr>
      </w:pPr>
      <w:r>
        <w:t>Infrastructure network Admin.</w:t>
      </w:r>
    </w:p>
    <w:p w14:paraId="229A3BB9" w14:textId="20D997AB" w:rsidR="002644AC" w:rsidRPr="00D55260" w:rsidRDefault="002644AC" w:rsidP="002644AC">
      <w:pPr>
        <w:pStyle w:val="ListParagraph"/>
        <w:numPr>
          <w:ilvl w:val="0"/>
          <w:numId w:val="16"/>
        </w:numPr>
      </w:pPr>
      <w:r>
        <w:t xml:space="preserve">Infrastructure System admins. </w:t>
      </w:r>
    </w:p>
    <w:p w14:paraId="4E8C9E0F" w14:textId="77777777" w:rsidR="00F05DA9" w:rsidRPr="00BD1AD5" w:rsidRDefault="00F05DA9" w:rsidP="00F05DA9">
      <w:pPr>
        <w:pStyle w:val="Heading3"/>
      </w:pPr>
      <w:bookmarkStart w:id="24" w:name="_Toc129793759"/>
      <w:r w:rsidRPr="00BD1AD5">
        <w:t>Professional Development</w:t>
      </w:r>
      <w:bookmarkEnd w:id="24"/>
    </w:p>
    <w:p w14:paraId="50699822" w14:textId="070988B8" w:rsidR="00F05DA9" w:rsidRDefault="002644AC" w:rsidP="002D2E1A">
      <w:r>
        <w:t>Create a personal Service catalogue.</w:t>
      </w:r>
      <w:r w:rsidR="000A59DF">
        <w:t xml:space="preserve"> </w:t>
      </w:r>
    </w:p>
    <w:p w14:paraId="43939C4C" w14:textId="5C2B86EA" w:rsidR="00CA0675" w:rsidRDefault="00CA0675" w:rsidP="002D2E1A"/>
    <w:p w14:paraId="5E811E64" w14:textId="4A2B64ED" w:rsidR="00E473AB" w:rsidRDefault="00E473AB">
      <w:r>
        <w:br w:type="page"/>
      </w:r>
    </w:p>
    <w:p w14:paraId="6AEA38C6" w14:textId="3E2841EE" w:rsidR="00F05DA9" w:rsidRPr="00BD1AD5" w:rsidRDefault="00F05DA9" w:rsidP="00F05DA9">
      <w:pPr>
        <w:pStyle w:val="Heading2"/>
        <w:rPr>
          <w:sz w:val="28"/>
          <w:szCs w:val="22"/>
        </w:rPr>
      </w:pPr>
      <w:bookmarkStart w:id="25" w:name="_Toc129793760"/>
      <w:r w:rsidRPr="00BD1AD5">
        <w:rPr>
          <w:sz w:val="28"/>
          <w:szCs w:val="22"/>
        </w:rPr>
        <w:lastRenderedPageBreak/>
        <w:t xml:space="preserve">Week </w:t>
      </w:r>
      <w:r>
        <w:rPr>
          <w:sz w:val="28"/>
          <w:szCs w:val="22"/>
        </w:rPr>
        <w:t>Three</w:t>
      </w:r>
      <w:bookmarkEnd w:id="25"/>
    </w:p>
    <w:p w14:paraId="3690E4AA" w14:textId="1D91F990" w:rsidR="00F05DA9" w:rsidRDefault="00F05DA9" w:rsidP="00F05DA9">
      <w:pPr>
        <w:pStyle w:val="Heading3"/>
      </w:pPr>
      <w:bookmarkStart w:id="26" w:name="_Toc129793761"/>
      <w:r w:rsidRPr="00BD1AD5">
        <w:t>Overview</w:t>
      </w:r>
      <w:bookmarkEnd w:id="26"/>
    </w:p>
    <w:p w14:paraId="041FCC14" w14:textId="0C067A25" w:rsidR="00E473AB" w:rsidRPr="00E473AB" w:rsidRDefault="004F6B2C" w:rsidP="00E473AB">
      <w:r>
        <w:t xml:space="preserve">For week three the mentee shall continue taking </w:t>
      </w:r>
      <w:r w:rsidR="005B468C">
        <w:t>majority of calls and escalating them</w:t>
      </w:r>
      <w:r w:rsidR="000669B6">
        <w:t>.</w:t>
      </w:r>
      <w:r w:rsidR="005B468C">
        <w:t xml:space="preserve"> </w:t>
      </w:r>
      <w:proofErr w:type="gramStart"/>
      <w:r w:rsidR="000669B6">
        <w:t>However</w:t>
      </w:r>
      <w:proofErr w:type="gramEnd"/>
      <w:r w:rsidR="000669B6">
        <w:t xml:space="preserve"> t</w:t>
      </w:r>
      <w:r>
        <w:t xml:space="preserve">his week </w:t>
      </w:r>
      <w:r w:rsidR="000669B6">
        <w:t xml:space="preserve">the mentee </w:t>
      </w:r>
      <w:r w:rsidR="00C0438A">
        <w:t xml:space="preserve">shall learn about user creations. </w:t>
      </w:r>
      <w:r w:rsidR="00C0438A">
        <w:br/>
        <w:t xml:space="preserve">Under the supervision and guidance of the mentor the </w:t>
      </w:r>
      <w:r w:rsidR="00FD283F">
        <w:t>mentee shall follow the appropriate documentation for</w:t>
      </w:r>
      <w:r w:rsidR="004929FE">
        <w:t xml:space="preserve"> Computer Access Forms (CAFS)</w:t>
      </w:r>
      <w:r w:rsidR="00F32D78">
        <w:t>. From this point the CAFS will be added to the</w:t>
      </w:r>
      <w:r w:rsidR="004929FE">
        <w:t xml:space="preserve"> mentees</w:t>
      </w:r>
      <w:r w:rsidR="00C43EBD">
        <w:t>’</w:t>
      </w:r>
      <w:r w:rsidR="00F32D78">
        <w:t xml:space="preserve"> list of responsibilities </w:t>
      </w:r>
      <w:r w:rsidR="00C43EBD">
        <w:t>for the duration of their probation</w:t>
      </w:r>
      <w:r w:rsidR="004929FE">
        <w:t>.</w:t>
      </w:r>
      <w:r>
        <w:t xml:space="preserve"> </w:t>
      </w:r>
    </w:p>
    <w:p w14:paraId="6FA1146A" w14:textId="09E916F4" w:rsidR="00F05DA9" w:rsidRDefault="00F05DA9" w:rsidP="00F05DA9">
      <w:pPr>
        <w:pStyle w:val="Heading3"/>
      </w:pPr>
      <w:bookmarkStart w:id="27" w:name="_Toc129793762"/>
      <w:r w:rsidRPr="00BD1AD5">
        <w:t>Learning Objectives</w:t>
      </w:r>
      <w:bookmarkEnd w:id="27"/>
    </w:p>
    <w:p w14:paraId="4E2237B3" w14:textId="09654240" w:rsidR="00246438" w:rsidRDefault="00246438" w:rsidP="00246438">
      <w:pPr>
        <w:pStyle w:val="ListParagraph"/>
        <w:numPr>
          <w:ilvl w:val="0"/>
          <w:numId w:val="17"/>
        </w:numPr>
      </w:pPr>
      <w:r>
        <w:t>CAFS user creations, modifications, and deletions.</w:t>
      </w:r>
    </w:p>
    <w:p w14:paraId="71B77220" w14:textId="681A2EC0" w:rsidR="00246438" w:rsidRDefault="00EE44B0" w:rsidP="00246438">
      <w:pPr>
        <w:pStyle w:val="ListParagraph"/>
        <w:numPr>
          <w:ilvl w:val="0"/>
          <w:numId w:val="17"/>
        </w:numPr>
      </w:pPr>
      <w:r>
        <w:t>Microsoft Active Directory Users and Computers. (AD-UC)</w:t>
      </w:r>
    </w:p>
    <w:p w14:paraId="50B919A8" w14:textId="4BC30F2C" w:rsidR="007B676A" w:rsidRDefault="007B676A" w:rsidP="007B676A">
      <w:pPr>
        <w:pStyle w:val="ListParagraph"/>
        <w:numPr>
          <w:ilvl w:val="0"/>
          <w:numId w:val="17"/>
        </w:numPr>
      </w:pPr>
      <w:r w:rsidRPr="007B676A">
        <w:t xml:space="preserve">Oracle E-Business Suite </w:t>
      </w:r>
      <w:r>
        <w:t>(EBS)</w:t>
      </w:r>
    </w:p>
    <w:p w14:paraId="1529D83D" w14:textId="30308783" w:rsidR="007B676A" w:rsidRDefault="007B676A" w:rsidP="007B676A">
      <w:pPr>
        <w:pStyle w:val="ListParagraph"/>
        <w:numPr>
          <w:ilvl w:val="0"/>
          <w:numId w:val="17"/>
        </w:numPr>
      </w:pPr>
      <w:r>
        <w:t>Teams Admin Centre</w:t>
      </w:r>
    </w:p>
    <w:p w14:paraId="2DF2366A" w14:textId="6FB2778A" w:rsidR="007B676A" w:rsidRDefault="007B676A" w:rsidP="007B676A">
      <w:pPr>
        <w:pStyle w:val="ListParagraph"/>
        <w:numPr>
          <w:ilvl w:val="0"/>
          <w:numId w:val="17"/>
        </w:numPr>
      </w:pPr>
      <w:r>
        <w:t>Exchange Admin Centre</w:t>
      </w:r>
    </w:p>
    <w:p w14:paraId="11990B5D" w14:textId="7B146376" w:rsidR="00F05DA9" w:rsidRDefault="00F05DA9" w:rsidP="00F05DA9">
      <w:pPr>
        <w:pStyle w:val="Heading3"/>
      </w:pPr>
      <w:bookmarkStart w:id="28" w:name="_Toc129793763"/>
      <w:r w:rsidRPr="00BD1AD5">
        <w:t>New Analyst</w:t>
      </w:r>
      <w:bookmarkEnd w:id="28"/>
    </w:p>
    <w:p w14:paraId="58389B5B" w14:textId="581BEF6F" w:rsidR="00FF1313" w:rsidRDefault="001A708D" w:rsidP="00FF1313">
      <w:r>
        <w:t xml:space="preserve">This week you should continue working as </w:t>
      </w:r>
      <w:r w:rsidR="00AF7EC1">
        <w:t>the previous week, taking majority of calls and creating tickets.</w:t>
      </w:r>
    </w:p>
    <w:p w14:paraId="42BD4CFE" w14:textId="03E8BA18" w:rsidR="00AF7EC1" w:rsidRDefault="00AF7EC1" w:rsidP="00FF1313">
      <w:r>
        <w:t xml:space="preserve">This week the mentor is to work with the mentee as the mentee takes over the responsibility of CAFS. </w:t>
      </w:r>
    </w:p>
    <w:p w14:paraId="1237D14F" w14:textId="49FF338D" w:rsidR="00AF7EC1" w:rsidRDefault="00AF7EC1" w:rsidP="00FF1313">
      <w:r>
        <w:t>The mentee is to follow the documentation and all work is to be checked by the mentor, this is to be tracked as a child ticket of the j</w:t>
      </w:r>
      <w:r w:rsidR="001948CD">
        <w:t>ob.</w:t>
      </w:r>
    </w:p>
    <w:p w14:paraId="6D98CB3F" w14:textId="4B054B28" w:rsidR="007325B0" w:rsidRDefault="001948CD" w:rsidP="00FF1313">
      <w:r>
        <w:t>If the mentee wishes they may cherry pick tickets from the que that the</w:t>
      </w:r>
      <w:r w:rsidR="007325B0">
        <w:t xml:space="preserve">y may be up to trying. </w:t>
      </w:r>
      <w:r w:rsidR="00D127AF">
        <w:t>However,</w:t>
      </w:r>
      <w:r w:rsidR="007325B0">
        <w:t xml:space="preserve"> all works is to be completed under the guidance of the mentor.</w:t>
      </w:r>
    </w:p>
    <w:p w14:paraId="5E698C1A" w14:textId="33F3D864" w:rsidR="001948CD" w:rsidRPr="00FF1313" w:rsidRDefault="001948CD" w:rsidP="00FF1313"/>
    <w:p w14:paraId="3755B525" w14:textId="4D8330DB" w:rsidR="00F05DA9" w:rsidRDefault="00F05DA9" w:rsidP="00F05DA9">
      <w:pPr>
        <w:pStyle w:val="Heading3"/>
      </w:pPr>
      <w:bookmarkStart w:id="29" w:name="_Toc129793764"/>
      <w:r w:rsidRPr="00BD1AD5">
        <w:t>Mentor</w:t>
      </w:r>
      <w:bookmarkEnd w:id="29"/>
    </w:p>
    <w:p w14:paraId="3CF615A1" w14:textId="3FAE98FE" w:rsidR="00352021" w:rsidRDefault="00352021" w:rsidP="00352021">
      <w:r>
        <w:t xml:space="preserve">Continue as previous weeks with </w:t>
      </w:r>
      <w:r w:rsidR="00AE151E">
        <w:t>mentee shadowing you and explaining what you are doing to them.</w:t>
      </w:r>
    </w:p>
    <w:p w14:paraId="28301EBE" w14:textId="51B64116" w:rsidR="00AE151E" w:rsidRDefault="00AE151E" w:rsidP="00352021">
      <w:r>
        <w:t xml:space="preserve">If they believe they are up to it </w:t>
      </w:r>
      <w:r w:rsidR="00B31898">
        <w:t>assist them with taking and closing some tickets.</w:t>
      </w:r>
    </w:p>
    <w:p w14:paraId="57EBD184" w14:textId="4F11B223" w:rsidR="00B31898" w:rsidRDefault="00B31898" w:rsidP="00352021">
      <w:r>
        <w:t xml:space="preserve">Supervise and assist the mentee </w:t>
      </w:r>
      <w:r w:rsidR="00C236FB">
        <w:t>with CAFs’ and check all work.</w:t>
      </w:r>
    </w:p>
    <w:p w14:paraId="74EBBAE9" w14:textId="77777777" w:rsidR="00C236FB" w:rsidRPr="00352021" w:rsidRDefault="00C236FB" w:rsidP="00352021"/>
    <w:p w14:paraId="6E13156B" w14:textId="1B2814FE" w:rsidR="00F05DA9" w:rsidRDefault="00F05DA9" w:rsidP="00F05DA9">
      <w:pPr>
        <w:pStyle w:val="Heading3"/>
      </w:pPr>
      <w:bookmarkStart w:id="30" w:name="_Toc129793765"/>
      <w:r w:rsidRPr="00BD1AD5">
        <w:t>Meet &amp; Greet</w:t>
      </w:r>
      <w:bookmarkEnd w:id="30"/>
    </w:p>
    <w:p w14:paraId="6BBA06EC" w14:textId="098AB329" w:rsidR="00D127AF" w:rsidRDefault="00EB7E48" w:rsidP="00D127AF">
      <w:r>
        <w:t>Meet the Business systems tea</w:t>
      </w:r>
      <w:r w:rsidR="0051005D">
        <w:t>m,</w:t>
      </w:r>
      <w:r>
        <w:t xml:space="preserve"> there is lots of them and they do lots of things.</w:t>
      </w:r>
    </w:p>
    <w:p w14:paraId="1B67F056" w14:textId="77777777" w:rsidR="00EB7E48" w:rsidRPr="00D127AF" w:rsidRDefault="00EB7E48" w:rsidP="00D127AF"/>
    <w:p w14:paraId="714FA830" w14:textId="77777777" w:rsidR="00B563F2" w:rsidRDefault="00B563F2">
      <w:pPr>
        <w:rPr>
          <w:rFonts w:ascii="Verdana" w:hAnsi="Verdana"/>
          <w:b/>
          <w:sz w:val="28"/>
          <w:szCs w:val="22"/>
        </w:rPr>
      </w:pPr>
      <w:r>
        <w:rPr>
          <w:sz w:val="28"/>
          <w:szCs w:val="22"/>
        </w:rPr>
        <w:br w:type="page"/>
      </w:r>
    </w:p>
    <w:p w14:paraId="1F47D958" w14:textId="2AB15D29" w:rsidR="00F05DA9" w:rsidRPr="00BD1AD5" w:rsidRDefault="00F05DA9" w:rsidP="00F05DA9">
      <w:pPr>
        <w:pStyle w:val="Heading2"/>
        <w:rPr>
          <w:sz w:val="28"/>
          <w:szCs w:val="22"/>
        </w:rPr>
      </w:pPr>
      <w:bookmarkStart w:id="31" w:name="_Toc129793766"/>
      <w:r w:rsidRPr="00BD1AD5">
        <w:rPr>
          <w:sz w:val="28"/>
          <w:szCs w:val="22"/>
        </w:rPr>
        <w:lastRenderedPageBreak/>
        <w:t xml:space="preserve">Week </w:t>
      </w:r>
      <w:r>
        <w:rPr>
          <w:sz w:val="28"/>
          <w:szCs w:val="22"/>
        </w:rPr>
        <w:t>Four</w:t>
      </w:r>
      <w:bookmarkEnd w:id="31"/>
    </w:p>
    <w:p w14:paraId="2269B500" w14:textId="3C228430" w:rsidR="00F05DA9" w:rsidRDefault="00F05DA9" w:rsidP="00F05DA9">
      <w:pPr>
        <w:pStyle w:val="Heading3"/>
      </w:pPr>
      <w:bookmarkStart w:id="32" w:name="_Toc129793767"/>
      <w:r w:rsidRPr="00BD1AD5">
        <w:t>Overview</w:t>
      </w:r>
      <w:bookmarkEnd w:id="32"/>
    </w:p>
    <w:p w14:paraId="13360054" w14:textId="29657FFF" w:rsidR="00AF5629" w:rsidRDefault="00586451" w:rsidP="00AF5629">
      <w:r>
        <w:t xml:space="preserve">This week </w:t>
      </w:r>
      <w:r w:rsidR="000165C4">
        <w:t>continue as per week three, mentee should be</w:t>
      </w:r>
      <w:r w:rsidR="000C6C9C">
        <w:t xml:space="preserve"> revising everything from the previous month.</w:t>
      </w:r>
    </w:p>
    <w:p w14:paraId="35EC2F0E" w14:textId="7631621A" w:rsidR="000C6C9C" w:rsidRDefault="000C6C9C" w:rsidP="00AF5629">
      <w:r>
        <w:t>The mentee should be picking up more jobs</w:t>
      </w:r>
      <w:r w:rsidR="00AE0991">
        <w:t xml:space="preserve"> from the triage and </w:t>
      </w:r>
      <w:r w:rsidR="00475C9A">
        <w:t>troubleshooting</w:t>
      </w:r>
      <w:r w:rsidR="00AE0991">
        <w:t xml:space="preserve"> with the assistance of the mentor.</w:t>
      </w:r>
      <w:r w:rsidR="00CF7FD5">
        <w:t xml:space="preserve"> The mentor will start to take a step back</w:t>
      </w:r>
      <w:r w:rsidR="00216255">
        <w:t xml:space="preserve">, regarding content already covered content, and drop hints as </w:t>
      </w:r>
      <w:r w:rsidR="004E754D">
        <w:t>opposed</w:t>
      </w:r>
      <w:r w:rsidR="00216255">
        <w:t xml:space="preserve"> to </w:t>
      </w:r>
      <w:r w:rsidR="004E754D">
        <w:t>giving answers.</w:t>
      </w:r>
      <w:r w:rsidR="00216255">
        <w:t xml:space="preserve"> </w:t>
      </w:r>
    </w:p>
    <w:p w14:paraId="20758B12" w14:textId="77777777" w:rsidR="00AE0991" w:rsidRPr="00AF5629" w:rsidRDefault="00AE0991" w:rsidP="00AF5629"/>
    <w:p w14:paraId="4C518509" w14:textId="64B72EF1" w:rsidR="00F05DA9" w:rsidRDefault="00F05DA9" w:rsidP="00F05DA9">
      <w:pPr>
        <w:pStyle w:val="Heading3"/>
      </w:pPr>
      <w:bookmarkStart w:id="33" w:name="_Toc129793768"/>
      <w:r w:rsidRPr="00BD1AD5">
        <w:t>Learning Objectives</w:t>
      </w:r>
      <w:bookmarkEnd w:id="33"/>
    </w:p>
    <w:p w14:paraId="6290C943" w14:textId="54BDFBDE" w:rsidR="002F5721" w:rsidRPr="002F5721" w:rsidRDefault="00260C91" w:rsidP="002F5721">
      <w:r>
        <w:t>NA</w:t>
      </w:r>
    </w:p>
    <w:p w14:paraId="6E698169" w14:textId="177464A5" w:rsidR="00F05DA9" w:rsidRDefault="00F05DA9" w:rsidP="00F05DA9">
      <w:pPr>
        <w:pStyle w:val="Heading3"/>
      </w:pPr>
      <w:bookmarkStart w:id="34" w:name="_Toc129793769"/>
      <w:r w:rsidRPr="00BD1AD5">
        <w:t>New Analyst</w:t>
      </w:r>
      <w:bookmarkEnd w:id="34"/>
    </w:p>
    <w:p w14:paraId="20F835E8" w14:textId="77777777" w:rsidR="004E754D" w:rsidRDefault="00260C91" w:rsidP="00260C91">
      <w:r>
        <w:t xml:space="preserve">Continue as per previous week, </w:t>
      </w:r>
      <w:r w:rsidR="00F42985">
        <w:t xml:space="preserve">pick up and complete more tasks from triage. </w:t>
      </w:r>
    </w:p>
    <w:p w14:paraId="3AE47ED1" w14:textId="77777777" w:rsidR="004E754D" w:rsidRDefault="00F42985" w:rsidP="00260C91">
      <w:r>
        <w:t xml:space="preserve">Mentor will also assign </w:t>
      </w:r>
      <w:r w:rsidR="00AE5C7E">
        <w:t>tasks to test mentee as well.</w:t>
      </w:r>
    </w:p>
    <w:p w14:paraId="4E5B21B3" w14:textId="77777777" w:rsidR="00623F41" w:rsidRDefault="004E754D" w:rsidP="00260C91">
      <w:r>
        <w:t>The mentee sh</w:t>
      </w:r>
      <w:r w:rsidR="00106DEE">
        <w:t xml:space="preserve">all be expected to start using </w:t>
      </w:r>
      <w:r w:rsidR="00BE1666">
        <w:t xml:space="preserve">the skills covered in previous </w:t>
      </w:r>
      <w:r w:rsidR="00623F41">
        <w:t>weeks.</w:t>
      </w:r>
    </w:p>
    <w:p w14:paraId="6745BE1E" w14:textId="1215188A" w:rsidR="00260C91" w:rsidRPr="00260C91" w:rsidRDefault="00AE5C7E" w:rsidP="00260C91">
      <w:r>
        <w:t xml:space="preserve"> </w:t>
      </w:r>
    </w:p>
    <w:p w14:paraId="60967C7F" w14:textId="24B9DA50" w:rsidR="00F05DA9" w:rsidRDefault="00F05DA9" w:rsidP="00F05DA9">
      <w:pPr>
        <w:pStyle w:val="Heading3"/>
      </w:pPr>
      <w:bookmarkStart w:id="35" w:name="_Toc129793770"/>
      <w:r w:rsidRPr="00BD1AD5">
        <w:t>Mentor</w:t>
      </w:r>
      <w:bookmarkEnd w:id="35"/>
    </w:p>
    <w:p w14:paraId="08F8E4DD" w14:textId="7B79EE1D" w:rsidR="005E2860" w:rsidRPr="005E2860" w:rsidRDefault="00022587" w:rsidP="005E2860">
      <w:r>
        <w:t xml:space="preserve">Start being slightly more cryptic with assisting </w:t>
      </w:r>
      <w:r w:rsidR="00B93139">
        <w:t xml:space="preserve">the mentee, use hints to help jog the mentees memory and allow them to </w:t>
      </w:r>
      <w:r w:rsidR="00CB0DB2">
        <w:t xml:space="preserve">come up with the answers. </w:t>
      </w:r>
    </w:p>
    <w:p w14:paraId="08330EF3" w14:textId="0EE27015" w:rsidR="00F05DA9" w:rsidRDefault="00F05DA9" w:rsidP="00F05DA9">
      <w:pPr>
        <w:pStyle w:val="Heading3"/>
      </w:pPr>
      <w:bookmarkStart w:id="36" w:name="_Toc129793771"/>
      <w:r w:rsidRPr="00BD1AD5">
        <w:t>Meet &amp; Greet</w:t>
      </w:r>
      <w:bookmarkEnd w:id="36"/>
    </w:p>
    <w:p w14:paraId="1FF29459" w14:textId="68F59403" w:rsidR="00E72426" w:rsidRPr="00E72426" w:rsidRDefault="00E72426" w:rsidP="00E72426">
      <w:r>
        <w:t>Meet the OP</w:t>
      </w:r>
      <w:r w:rsidR="00AC7C0E">
        <w:t xml:space="preserve">-Tech </w:t>
      </w:r>
      <w:r w:rsidR="00414F77">
        <w:t>trio</w:t>
      </w:r>
      <w:r w:rsidR="00FB2239">
        <w:t>.</w:t>
      </w:r>
    </w:p>
    <w:p w14:paraId="29D12897" w14:textId="77777777" w:rsidR="00F05DA9" w:rsidRPr="00BD1AD5" w:rsidRDefault="00F05DA9" w:rsidP="00F05DA9">
      <w:pPr>
        <w:pStyle w:val="Heading3"/>
      </w:pPr>
      <w:bookmarkStart w:id="37" w:name="_Toc129793772"/>
      <w:r w:rsidRPr="00BD1AD5">
        <w:t>Professional Development</w:t>
      </w:r>
      <w:bookmarkEnd w:id="37"/>
    </w:p>
    <w:p w14:paraId="7F7A51AD" w14:textId="7B9A6748" w:rsidR="00927FB9" w:rsidRDefault="00F17CA6">
      <w:r>
        <w:t>Update personal Service Catalogue.</w:t>
      </w:r>
    </w:p>
    <w:p w14:paraId="6D791D87" w14:textId="77777777" w:rsidR="00F17CA6" w:rsidRDefault="00F17CA6"/>
    <w:p w14:paraId="3AFC65A0" w14:textId="77777777" w:rsidR="00D16AF9" w:rsidRDefault="00D16AF9">
      <w:pPr>
        <w:rPr>
          <w:rFonts w:ascii="Verdana" w:hAnsi="Verdana" w:cs="Arial"/>
          <w:b/>
          <w:bCs/>
          <w:kern w:val="32"/>
          <w:sz w:val="32"/>
          <w:szCs w:val="32"/>
        </w:rPr>
      </w:pPr>
      <w:r>
        <w:br w:type="page"/>
      </w:r>
    </w:p>
    <w:p w14:paraId="05FA5D30" w14:textId="0C873B58" w:rsidR="00F05DA9" w:rsidRDefault="00F05DA9" w:rsidP="00F05DA9">
      <w:pPr>
        <w:pStyle w:val="Heading1"/>
      </w:pPr>
      <w:bookmarkStart w:id="38" w:name="_Toc129793773"/>
      <w:r>
        <w:lastRenderedPageBreak/>
        <w:t>Month Two</w:t>
      </w:r>
      <w:bookmarkEnd w:id="38"/>
    </w:p>
    <w:p w14:paraId="60561E48" w14:textId="544E16F4" w:rsidR="001C3E18" w:rsidRDefault="001C3E18" w:rsidP="00A436C7">
      <w:r>
        <w:t>What is the right question?</w:t>
      </w:r>
    </w:p>
    <w:p w14:paraId="29CA8C00" w14:textId="11DAD9B0" w:rsidR="00A436C7" w:rsidRDefault="001C3E18" w:rsidP="00A436C7">
      <w:r>
        <w:t>W</w:t>
      </w:r>
      <w:r w:rsidR="00A436C7">
        <w:t>here</w:t>
      </w:r>
      <w:r>
        <w:t xml:space="preserve"> do we find the answer?</w:t>
      </w:r>
    </w:p>
    <w:p w14:paraId="788753F7" w14:textId="66DBC544" w:rsidR="001C3E18" w:rsidRDefault="001C3E18" w:rsidP="00A436C7"/>
    <w:p w14:paraId="182BBE9D" w14:textId="6CDCF5E3" w:rsidR="000B6B44" w:rsidRDefault="000B6B44" w:rsidP="00A436C7">
      <w:r>
        <w:t xml:space="preserve">This month </w:t>
      </w:r>
      <w:r w:rsidR="008555A7">
        <w:t xml:space="preserve">the focus is more on asking the right questions to get to the root of the problem, looking at </w:t>
      </w:r>
      <w:r w:rsidR="009E0106">
        <w:t xml:space="preserve">single incident vs business problem and how do we find the correct </w:t>
      </w:r>
      <w:r w:rsidR="00883D92">
        <w:t>process.</w:t>
      </w:r>
    </w:p>
    <w:p w14:paraId="73D1FB79" w14:textId="668846EC" w:rsidR="00883D92" w:rsidRPr="00A436C7" w:rsidRDefault="00883D92" w:rsidP="00A436C7">
      <w:r>
        <w:t>Mentor will step back</w:t>
      </w:r>
      <w:r w:rsidR="00341AAC">
        <w:t xml:space="preserve"> slightly to </w:t>
      </w:r>
      <w:r>
        <w:t xml:space="preserve">more of a supervisory role, </w:t>
      </w:r>
      <w:r w:rsidR="00341AAC">
        <w:t>guiding the mentee to processo</w:t>
      </w:r>
      <w:r w:rsidR="00AD61B2">
        <w:t>rs and resources to find solutions for them self.</w:t>
      </w:r>
    </w:p>
    <w:p w14:paraId="70D5B7F3" w14:textId="77777777" w:rsidR="00F05DA9" w:rsidRPr="00BD1AD5" w:rsidRDefault="00F05DA9" w:rsidP="00F05DA9">
      <w:pPr>
        <w:pStyle w:val="Heading2"/>
        <w:rPr>
          <w:sz w:val="28"/>
          <w:szCs w:val="22"/>
        </w:rPr>
      </w:pPr>
      <w:bookmarkStart w:id="39" w:name="_Toc129793774"/>
      <w:r w:rsidRPr="00BD1AD5">
        <w:rPr>
          <w:sz w:val="28"/>
          <w:szCs w:val="22"/>
        </w:rPr>
        <w:t>Week One</w:t>
      </w:r>
      <w:bookmarkEnd w:id="39"/>
    </w:p>
    <w:p w14:paraId="51FEEA59" w14:textId="02A9D6FF" w:rsidR="00F05DA9" w:rsidRPr="00BD1AD5" w:rsidRDefault="00F05DA9" w:rsidP="00F05DA9">
      <w:pPr>
        <w:pStyle w:val="Heading3"/>
      </w:pPr>
      <w:bookmarkStart w:id="40" w:name="_Toc129793775"/>
      <w:r w:rsidRPr="00BD1AD5">
        <w:t>Overview</w:t>
      </w:r>
      <w:bookmarkEnd w:id="40"/>
    </w:p>
    <w:p w14:paraId="48A9A843" w14:textId="1A65A02F" w:rsidR="0018679C" w:rsidRPr="0018679C" w:rsidRDefault="0018679C" w:rsidP="0018679C">
      <w:r>
        <w:t xml:space="preserve">First week of the month, this week we </w:t>
      </w:r>
    </w:p>
    <w:p w14:paraId="3B7148F3" w14:textId="20814DF0" w:rsidR="00F05DA9" w:rsidRDefault="00F05DA9" w:rsidP="00F05DA9">
      <w:pPr>
        <w:pStyle w:val="Heading3"/>
      </w:pPr>
      <w:bookmarkStart w:id="41" w:name="_Toc129793776"/>
      <w:r w:rsidRPr="00BD1AD5">
        <w:t>Learning Objectives</w:t>
      </w:r>
      <w:bookmarkEnd w:id="41"/>
    </w:p>
    <w:p w14:paraId="13E66B22" w14:textId="550BCFCC" w:rsidR="00B74251" w:rsidRDefault="00B74251" w:rsidP="00B74251">
      <w:pPr>
        <w:pStyle w:val="ListParagraph"/>
        <w:numPr>
          <w:ilvl w:val="0"/>
          <w:numId w:val="18"/>
        </w:numPr>
      </w:pPr>
      <w:r>
        <w:t>MEM Admin centre</w:t>
      </w:r>
      <w:r w:rsidR="00AA1DE4">
        <w:t>.</w:t>
      </w:r>
    </w:p>
    <w:p w14:paraId="7927211F" w14:textId="01F41E45" w:rsidR="00AA1DE4" w:rsidRDefault="00AA1DE4" w:rsidP="00B74251">
      <w:pPr>
        <w:pStyle w:val="ListParagraph"/>
        <w:numPr>
          <w:ilvl w:val="0"/>
          <w:numId w:val="18"/>
        </w:numPr>
      </w:pPr>
      <w:r>
        <w:t>Azure AD.</w:t>
      </w:r>
    </w:p>
    <w:p w14:paraId="10D31689" w14:textId="77777777" w:rsidR="00AA1DE4" w:rsidRDefault="00AA1DE4" w:rsidP="00B74251">
      <w:pPr>
        <w:pStyle w:val="ListParagraph"/>
        <w:numPr>
          <w:ilvl w:val="0"/>
          <w:numId w:val="18"/>
        </w:numPr>
      </w:pPr>
      <w:r>
        <w:t>Meraki</w:t>
      </w:r>
    </w:p>
    <w:p w14:paraId="1987A965" w14:textId="0D39FBC9" w:rsidR="00B74251" w:rsidRDefault="00AA1DE4" w:rsidP="00B74251">
      <w:pPr>
        <w:pStyle w:val="ListParagraph"/>
        <w:numPr>
          <w:ilvl w:val="0"/>
          <w:numId w:val="18"/>
        </w:numPr>
      </w:pPr>
      <w:r>
        <w:t>Sophos</w:t>
      </w:r>
      <w:r w:rsidR="00B74251">
        <w:t xml:space="preserve"> </w:t>
      </w:r>
    </w:p>
    <w:p w14:paraId="04086C58" w14:textId="48B783F4" w:rsidR="00F05DA9" w:rsidRDefault="00F05DA9" w:rsidP="00F05DA9">
      <w:pPr>
        <w:pStyle w:val="Heading3"/>
      </w:pPr>
      <w:bookmarkStart w:id="42" w:name="_Toc129793777"/>
      <w:r w:rsidRPr="00BD1AD5">
        <w:t>New Analyst</w:t>
      </w:r>
      <w:bookmarkEnd w:id="42"/>
    </w:p>
    <w:p w14:paraId="434DF45E" w14:textId="1A5A9988" w:rsidR="00533000" w:rsidRDefault="00AD6C8D" w:rsidP="00533000">
      <w:r>
        <w:t xml:space="preserve">Beginning of the second month the </w:t>
      </w:r>
      <w:r w:rsidR="006A6C6F">
        <w:t xml:space="preserve">mentee should becoming more </w:t>
      </w:r>
      <w:r w:rsidR="000C1125">
        <w:t xml:space="preserve">independent of the mentor. </w:t>
      </w:r>
    </w:p>
    <w:p w14:paraId="20C0C250" w14:textId="089F8F6A" w:rsidR="000C1125" w:rsidRDefault="000C1125" w:rsidP="00533000">
      <w:r>
        <w:t>Focus on finding solutions amongst the docum</w:t>
      </w:r>
      <w:r w:rsidR="00784618">
        <w:t xml:space="preserve">ent libraries. </w:t>
      </w:r>
    </w:p>
    <w:p w14:paraId="6C4D7D38" w14:textId="538A9343" w:rsidR="00784618" w:rsidRDefault="00784618" w:rsidP="00533000">
      <w:r>
        <w:t>Start looking for underlying issues and patterns.</w:t>
      </w:r>
    </w:p>
    <w:p w14:paraId="06405B71" w14:textId="77777777" w:rsidR="00784618" w:rsidRPr="00533000" w:rsidRDefault="00784618" w:rsidP="00533000"/>
    <w:p w14:paraId="52312C2E" w14:textId="27EDA509" w:rsidR="00F05DA9" w:rsidRDefault="00F05DA9" w:rsidP="00F05DA9">
      <w:pPr>
        <w:pStyle w:val="Heading3"/>
      </w:pPr>
      <w:bookmarkStart w:id="43" w:name="_Toc129793778"/>
      <w:r w:rsidRPr="00BD1AD5">
        <w:t>Mentor</w:t>
      </w:r>
      <w:bookmarkEnd w:id="43"/>
    </w:p>
    <w:p w14:paraId="62E1242F" w14:textId="28A0CC88" w:rsidR="00056234" w:rsidRDefault="00056234" w:rsidP="00056234">
      <w:r>
        <w:t xml:space="preserve">At this point avoid providing direct answers, instead assist the </w:t>
      </w:r>
      <w:r w:rsidR="00F43AA6">
        <w:t>mentee with finding the supporting documentation.</w:t>
      </w:r>
    </w:p>
    <w:p w14:paraId="3BD3457D" w14:textId="62086018" w:rsidR="00F43AA6" w:rsidRPr="00056234" w:rsidRDefault="00F43AA6" w:rsidP="00056234">
      <w:r>
        <w:t xml:space="preserve">Take the time to show the mentee through </w:t>
      </w:r>
      <w:r w:rsidR="00DD6FB3">
        <w:t xml:space="preserve">the platforms highlighted in the learning objectives. </w:t>
      </w:r>
    </w:p>
    <w:p w14:paraId="3C24DD7F" w14:textId="77777777" w:rsidR="00F05DA9" w:rsidRDefault="00F05DA9" w:rsidP="00F05DA9"/>
    <w:p w14:paraId="6D5237A3" w14:textId="77777777" w:rsidR="00F05DA9" w:rsidRPr="00BD1AD5" w:rsidRDefault="00F05DA9" w:rsidP="00F05DA9">
      <w:pPr>
        <w:pStyle w:val="Heading2"/>
        <w:rPr>
          <w:sz w:val="28"/>
          <w:szCs w:val="22"/>
        </w:rPr>
      </w:pPr>
      <w:bookmarkStart w:id="44" w:name="_Toc129793779"/>
      <w:r w:rsidRPr="00BD1AD5">
        <w:rPr>
          <w:sz w:val="28"/>
          <w:szCs w:val="22"/>
        </w:rPr>
        <w:t xml:space="preserve">Week </w:t>
      </w:r>
      <w:r>
        <w:rPr>
          <w:sz w:val="28"/>
          <w:szCs w:val="22"/>
        </w:rPr>
        <w:t>Two</w:t>
      </w:r>
      <w:bookmarkEnd w:id="44"/>
    </w:p>
    <w:p w14:paraId="062D54A4" w14:textId="77777777" w:rsidR="00F05DA9" w:rsidRPr="00BD1AD5" w:rsidRDefault="00F05DA9" w:rsidP="00F05DA9">
      <w:pPr>
        <w:pStyle w:val="Heading3"/>
      </w:pPr>
      <w:bookmarkStart w:id="45" w:name="_Toc129793780"/>
      <w:r w:rsidRPr="00BD1AD5">
        <w:t>Overview</w:t>
      </w:r>
      <w:bookmarkEnd w:id="45"/>
    </w:p>
    <w:p w14:paraId="1414C4C3" w14:textId="6A1E2B8D" w:rsidR="00F05DA9" w:rsidRDefault="00F05DA9" w:rsidP="00F05DA9">
      <w:pPr>
        <w:pStyle w:val="Heading3"/>
      </w:pPr>
      <w:bookmarkStart w:id="46" w:name="_Toc129793781"/>
      <w:r w:rsidRPr="00BD1AD5">
        <w:t>Learning Objectives</w:t>
      </w:r>
      <w:bookmarkEnd w:id="46"/>
    </w:p>
    <w:p w14:paraId="2279A4DA" w14:textId="2D190E9D" w:rsidR="00511E20" w:rsidRDefault="00511E20" w:rsidP="00511E20">
      <w:r>
        <w:t>-</w:t>
      </w:r>
      <w:r w:rsidR="00D07A11">
        <w:t xml:space="preserve"> </w:t>
      </w:r>
      <w:r>
        <w:t>Network</w:t>
      </w:r>
      <w:r w:rsidR="00CF0C2C">
        <w:t>in</w:t>
      </w:r>
      <w:r>
        <w:t>g Basics</w:t>
      </w:r>
    </w:p>
    <w:p w14:paraId="7DB9A2CD" w14:textId="03CEBC43" w:rsidR="00CF0C2C" w:rsidRPr="00511E20" w:rsidRDefault="00D07A11" w:rsidP="00511E20">
      <w:r>
        <w:t>- Citrix</w:t>
      </w:r>
    </w:p>
    <w:p w14:paraId="7BCD349E" w14:textId="77777777" w:rsidR="00F05DA9" w:rsidRPr="00BD1AD5" w:rsidRDefault="00F05DA9" w:rsidP="00F05DA9">
      <w:pPr>
        <w:pStyle w:val="Heading3"/>
      </w:pPr>
      <w:bookmarkStart w:id="47" w:name="_Toc129793782"/>
      <w:r w:rsidRPr="00BD1AD5">
        <w:t>New Analyst</w:t>
      </w:r>
      <w:bookmarkEnd w:id="47"/>
    </w:p>
    <w:p w14:paraId="0A68920E" w14:textId="77777777" w:rsidR="00F05DA9" w:rsidRPr="00BD1AD5" w:rsidRDefault="00F05DA9" w:rsidP="00F05DA9">
      <w:pPr>
        <w:pStyle w:val="Heading3"/>
      </w:pPr>
      <w:bookmarkStart w:id="48" w:name="_Toc129793783"/>
      <w:r w:rsidRPr="00BD1AD5">
        <w:t>Mentor</w:t>
      </w:r>
      <w:bookmarkEnd w:id="48"/>
    </w:p>
    <w:p w14:paraId="68B7D1EA" w14:textId="77777777" w:rsidR="00F05DA9" w:rsidRPr="00BD1AD5" w:rsidRDefault="00F05DA9" w:rsidP="00F05DA9">
      <w:pPr>
        <w:pStyle w:val="Heading3"/>
      </w:pPr>
      <w:bookmarkStart w:id="49" w:name="_Toc129793784"/>
      <w:r w:rsidRPr="00BD1AD5">
        <w:t>Meet &amp; Greet</w:t>
      </w:r>
      <w:bookmarkEnd w:id="49"/>
    </w:p>
    <w:p w14:paraId="6EFCEC00" w14:textId="77777777" w:rsidR="00F05DA9" w:rsidRPr="00BD1AD5" w:rsidRDefault="00F05DA9" w:rsidP="00F05DA9">
      <w:pPr>
        <w:pStyle w:val="Heading3"/>
      </w:pPr>
      <w:bookmarkStart w:id="50" w:name="_Toc129793785"/>
      <w:r w:rsidRPr="00BD1AD5">
        <w:t>Professional Development</w:t>
      </w:r>
      <w:bookmarkEnd w:id="50"/>
    </w:p>
    <w:p w14:paraId="77F6AEB6" w14:textId="77777777" w:rsidR="00F05DA9" w:rsidRDefault="00F05DA9" w:rsidP="00F05DA9"/>
    <w:p w14:paraId="4D997FEA" w14:textId="77777777" w:rsidR="00F05DA9" w:rsidRDefault="00F05DA9" w:rsidP="00F05DA9"/>
    <w:p w14:paraId="14CD2155" w14:textId="5C49F8DF" w:rsidR="001C3E18" w:rsidRDefault="001C3E18">
      <w:r>
        <w:br w:type="page"/>
      </w:r>
    </w:p>
    <w:p w14:paraId="1C846DE2" w14:textId="13DDF71A" w:rsidR="00F05DA9" w:rsidRDefault="00F05DA9" w:rsidP="00F05DA9">
      <w:pPr>
        <w:pStyle w:val="Heading2"/>
        <w:rPr>
          <w:sz w:val="28"/>
          <w:szCs w:val="22"/>
        </w:rPr>
      </w:pPr>
      <w:bookmarkStart w:id="51" w:name="_Toc129793786"/>
      <w:r w:rsidRPr="00BD1AD5">
        <w:rPr>
          <w:sz w:val="28"/>
          <w:szCs w:val="22"/>
        </w:rPr>
        <w:lastRenderedPageBreak/>
        <w:t xml:space="preserve">Week </w:t>
      </w:r>
      <w:r>
        <w:rPr>
          <w:sz w:val="28"/>
          <w:szCs w:val="22"/>
        </w:rPr>
        <w:t>Three</w:t>
      </w:r>
      <w:bookmarkEnd w:id="51"/>
    </w:p>
    <w:p w14:paraId="1F782CD4" w14:textId="6D0FA9F6" w:rsidR="00F05DA9" w:rsidRPr="00BD1AD5" w:rsidRDefault="00F05DA9" w:rsidP="00F05DA9">
      <w:pPr>
        <w:pStyle w:val="Heading3"/>
      </w:pPr>
      <w:bookmarkStart w:id="52" w:name="_Toc129793787"/>
      <w:r w:rsidRPr="00BD1AD5">
        <w:t>Overview</w:t>
      </w:r>
      <w:bookmarkEnd w:id="52"/>
    </w:p>
    <w:p w14:paraId="28F1B7C8" w14:textId="086770E8" w:rsidR="00EC7467" w:rsidRDefault="00EC7467" w:rsidP="00EC7467">
      <w:r>
        <w:t>Persists</w:t>
      </w:r>
    </w:p>
    <w:p w14:paraId="03631C86" w14:textId="0C49E28D" w:rsidR="00EC7467" w:rsidRPr="00EC7467" w:rsidRDefault="00EC7467" w:rsidP="00EC7467">
      <w:r>
        <w:t xml:space="preserve"> </w:t>
      </w:r>
    </w:p>
    <w:p w14:paraId="605C7D8E" w14:textId="603C72BC" w:rsidR="00F05DA9" w:rsidRDefault="00F05DA9" w:rsidP="00F05DA9">
      <w:pPr>
        <w:pStyle w:val="Heading3"/>
      </w:pPr>
      <w:bookmarkStart w:id="53" w:name="_Toc129793788"/>
      <w:r w:rsidRPr="00BD1AD5">
        <w:t>Learning Objectives</w:t>
      </w:r>
      <w:bookmarkEnd w:id="53"/>
    </w:p>
    <w:p w14:paraId="2DA95743" w14:textId="77777777" w:rsidR="0042247D" w:rsidRDefault="0042247D" w:rsidP="0042247D">
      <w:pPr>
        <w:pStyle w:val="ListParagraph"/>
        <w:numPr>
          <w:ilvl w:val="0"/>
          <w:numId w:val="19"/>
        </w:numPr>
      </w:pPr>
      <w:r>
        <w:t>Create resource accounts in Exchange.</w:t>
      </w:r>
    </w:p>
    <w:p w14:paraId="7C74776E" w14:textId="067B5A44" w:rsidR="0042247D" w:rsidRDefault="0042247D" w:rsidP="0042247D">
      <w:pPr>
        <w:pStyle w:val="ListParagraph"/>
        <w:numPr>
          <w:ilvl w:val="0"/>
          <w:numId w:val="19"/>
        </w:numPr>
      </w:pPr>
      <w:r>
        <w:t>Create Teams groups in Teams Admin Centre.</w:t>
      </w:r>
    </w:p>
    <w:p w14:paraId="1B16A33C" w14:textId="3F9D1AF3" w:rsidR="0042247D" w:rsidRDefault="0042247D" w:rsidP="0042247D">
      <w:pPr>
        <w:pStyle w:val="ListParagraph"/>
        <w:numPr>
          <w:ilvl w:val="0"/>
          <w:numId w:val="19"/>
        </w:numPr>
      </w:pPr>
      <w:r>
        <w:t xml:space="preserve">Create Distribution Lists in </w:t>
      </w:r>
      <w:r w:rsidR="004C5B61">
        <w:t>Exchange.</w:t>
      </w:r>
    </w:p>
    <w:p w14:paraId="0A0A777C" w14:textId="667774F6" w:rsidR="00BC5CB9" w:rsidRPr="00BC5CB9" w:rsidRDefault="004C5B61" w:rsidP="004C5B61">
      <w:pPr>
        <w:pStyle w:val="ListParagraph"/>
        <w:numPr>
          <w:ilvl w:val="0"/>
          <w:numId w:val="19"/>
        </w:numPr>
      </w:pPr>
      <w:r>
        <w:t>Create and manage C</w:t>
      </w:r>
      <w:r w:rsidR="0042247D">
        <w:t>alendars</w:t>
      </w:r>
      <w:r>
        <w:t>.</w:t>
      </w:r>
    </w:p>
    <w:p w14:paraId="5749A7CC" w14:textId="77777777" w:rsidR="00F05DA9" w:rsidRPr="00BD1AD5" w:rsidRDefault="00F05DA9" w:rsidP="00F05DA9">
      <w:pPr>
        <w:pStyle w:val="Heading3"/>
      </w:pPr>
      <w:bookmarkStart w:id="54" w:name="_Toc129793789"/>
      <w:r w:rsidRPr="00BD1AD5">
        <w:t>New Analyst</w:t>
      </w:r>
      <w:bookmarkEnd w:id="54"/>
    </w:p>
    <w:p w14:paraId="3FB71693" w14:textId="77777777" w:rsidR="00F05DA9" w:rsidRPr="00BD1AD5" w:rsidRDefault="00F05DA9" w:rsidP="00F05DA9">
      <w:pPr>
        <w:pStyle w:val="Heading3"/>
      </w:pPr>
      <w:bookmarkStart w:id="55" w:name="_Toc129793790"/>
      <w:r w:rsidRPr="00BD1AD5">
        <w:t>Mentor</w:t>
      </w:r>
      <w:bookmarkEnd w:id="55"/>
    </w:p>
    <w:p w14:paraId="6DE9DA98" w14:textId="77777777" w:rsidR="00F05DA9" w:rsidRPr="00BD1AD5" w:rsidRDefault="00F05DA9" w:rsidP="00F05DA9">
      <w:pPr>
        <w:pStyle w:val="Heading3"/>
      </w:pPr>
      <w:bookmarkStart w:id="56" w:name="_Toc129793791"/>
      <w:r w:rsidRPr="00BD1AD5">
        <w:t>Meet &amp; Greet</w:t>
      </w:r>
      <w:bookmarkEnd w:id="56"/>
    </w:p>
    <w:p w14:paraId="3F73E737" w14:textId="77777777" w:rsidR="00F05DA9" w:rsidRPr="00BD1AD5" w:rsidRDefault="00F05DA9" w:rsidP="00F05DA9">
      <w:pPr>
        <w:pStyle w:val="Heading3"/>
      </w:pPr>
      <w:bookmarkStart w:id="57" w:name="_Toc129793792"/>
      <w:r w:rsidRPr="00BD1AD5">
        <w:t>Professional Development</w:t>
      </w:r>
      <w:bookmarkEnd w:id="57"/>
    </w:p>
    <w:p w14:paraId="5C79F555" w14:textId="77777777" w:rsidR="00F05DA9" w:rsidRDefault="00F05DA9" w:rsidP="00F05DA9">
      <w:pPr>
        <w:pStyle w:val="Heading2"/>
      </w:pPr>
    </w:p>
    <w:p w14:paraId="4DC59B3D" w14:textId="77777777" w:rsidR="00F05DA9" w:rsidRPr="00BD1AD5" w:rsidRDefault="00F05DA9" w:rsidP="00F05DA9">
      <w:pPr>
        <w:pStyle w:val="Heading2"/>
        <w:rPr>
          <w:sz w:val="28"/>
          <w:szCs w:val="22"/>
        </w:rPr>
      </w:pPr>
      <w:bookmarkStart w:id="58" w:name="_Toc129793793"/>
      <w:r w:rsidRPr="00BD1AD5">
        <w:rPr>
          <w:sz w:val="28"/>
          <w:szCs w:val="22"/>
        </w:rPr>
        <w:t xml:space="preserve">Week </w:t>
      </w:r>
      <w:r>
        <w:rPr>
          <w:sz w:val="28"/>
          <w:szCs w:val="22"/>
        </w:rPr>
        <w:t>Four</w:t>
      </w:r>
      <w:bookmarkEnd w:id="58"/>
    </w:p>
    <w:p w14:paraId="30E15970" w14:textId="77777777" w:rsidR="00F05DA9" w:rsidRPr="00BD1AD5" w:rsidRDefault="00F05DA9" w:rsidP="00F05DA9">
      <w:pPr>
        <w:pStyle w:val="Heading3"/>
      </w:pPr>
      <w:bookmarkStart w:id="59" w:name="_Toc129793794"/>
      <w:r w:rsidRPr="00BD1AD5">
        <w:t>Overview</w:t>
      </w:r>
      <w:bookmarkEnd w:id="59"/>
    </w:p>
    <w:p w14:paraId="5030F534" w14:textId="658C47C4" w:rsidR="00F05DA9" w:rsidRDefault="00F05DA9" w:rsidP="00F05DA9">
      <w:pPr>
        <w:pStyle w:val="Heading3"/>
      </w:pPr>
      <w:bookmarkStart w:id="60" w:name="_Toc129793795"/>
      <w:r w:rsidRPr="00BD1AD5">
        <w:t>Learning Objectives</w:t>
      </w:r>
      <w:bookmarkEnd w:id="60"/>
    </w:p>
    <w:p w14:paraId="3B6AAB98" w14:textId="77777777" w:rsidR="0090247F" w:rsidRDefault="0090247F" w:rsidP="0090247F">
      <w:r>
        <w:t>Apple</w:t>
      </w:r>
    </w:p>
    <w:p w14:paraId="0645C1DC" w14:textId="77777777" w:rsidR="0090247F" w:rsidRDefault="0090247F" w:rsidP="0090247F">
      <w:proofErr w:type="spellStart"/>
      <w:r>
        <w:t>PolyCom</w:t>
      </w:r>
      <w:proofErr w:type="spellEnd"/>
    </w:p>
    <w:p w14:paraId="51AA0444" w14:textId="1DCE9160" w:rsidR="0090247F" w:rsidRDefault="0090247F" w:rsidP="0090247F">
      <w:r>
        <w:t>Android</w:t>
      </w:r>
    </w:p>
    <w:p w14:paraId="5A29FEDB" w14:textId="77777777" w:rsidR="0085788C" w:rsidRPr="0090247F" w:rsidRDefault="0085788C" w:rsidP="0085788C">
      <w:r w:rsidRPr="0090247F">
        <w:t>Thin clients</w:t>
      </w:r>
    </w:p>
    <w:p w14:paraId="1822F67F" w14:textId="77777777" w:rsidR="0085788C" w:rsidRPr="0090247F" w:rsidRDefault="0085788C" w:rsidP="0085788C">
      <w:r w:rsidRPr="0090247F">
        <w:t>DHCP</w:t>
      </w:r>
    </w:p>
    <w:p w14:paraId="10571EF0" w14:textId="77777777" w:rsidR="0085788C" w:rsidRPr="0090247F" w:rsidRDefault="0085788C" w:rsidP="0085788C">
      <w:r w:rsidRPr="0090247F">
        <w:t>Document creation</w:t>
      </w:r>
    </w:p>
    <w:p w14:paraId="18ABBFAF" w14:textId="77777777" w:rsidR="0085788C" w:rsidRPr="0090247F" w:rsidRDefault="0085788C" w:rsidP="0090247F"/>
    <w:p w14:paraId="013BABBA" w14:textId="77777777" w:rsidR="00F05DA9" w:rsidRPr="00BD1AD5" w:rsidRDefault="00F05DA9" w:rsidP="00F05DA9">
      <w:pPr>
        <w:pStyle w:val="Heading3"/>
      </w:pPr>
      <w:bookmarkStart w:id="61" w:name="_Toc129793796"/>
      <w:r w:rsidRPr="00BD1AD5">
        <w:t>New Analyst</w:t>
      </w:r>
      <w:bookmarkEnd w:id="61"/>
    </w:p>
    <w:p w14:paraId="6937BE42" w14:textId="77777777" w:rsidR="00F05DA9" w:rsidRPr="00BD1AD5" w:rsidRDefault="00F05DA9" w:rsidP="00F05DA9">
      <w:pPr>
        <w:pStyle w:val="Heading3"/>
      </w:pPr>
      <w:bookmarkStart w:id="62" w:name="_Toc129793797"/>
      <w:r w:rsidRPr="00BD1AD5">
        <w:t>Mentor</w:t>
      </w:r>
      <w:bookmarkEnd w:id="62"/>
    </w:p>
    <w:p w14:paraId="1A8AD2F4" w14:textId="77777777" w:rsidR="00F05DA9" w:rsidRPr="00BD1AD5" w:rsidRDefault="00F05DA9" w:rsidP="00F05DA9">
      <w:pPr>
        <w:pStyle w:val="Heading3"/>
      </w:pPr>
      <w:bookmarkStart w:id="63" w:name="_Toc129793798"/>
      <w:r w:rsidRPr="00BD1AD5">
        <w:t>Meet &amp; Greet</w:t>
      </w:r>
      <w:bookmarkEnd w:id="63"/>
    </w:p>
    <w:p w14:paraId="5ACBABF0" w14:textId="1AA293AF" w:rsidR="00F05DA9" w:rsidRDefault="00F05DA9" w:rsidP="00F05DA9">
      <w:pPr>
        <w:pStyle w:val="Heading3"/>
      </w:pPr>
      <w:bookmarkStart w:id="64" w:name="_Toc129793799"/>
      <w:r w:rsidRPr="00BD1AD5">
        <w:t>Professional Development</w:t>
      </w:r>
      <w:bookmarkEnd w:id="64"/>
    </w:p>
    <w:p w14:paraId="6A086C06" w14:textId="40811329" w:rsidR="004A53F8" w:rsidRPr="004A53F8" w:rsidRDefault="004A53F8" w:rsidP="004A53F8">
      <w:r>
        <w:t>Case study</w:t>
      </w:r>
    </w:p>
    <w:p w14:paraId="74F2EF08" w14:textId="3750FBD1" w:rsidR="00C27CD8" w:rsidRDefault="00C27CD8" w:rsidP="006A34B0">
      <w:pPr>
        <w:pStyle w:val="Heading2"/>
      </w:pPr>
      <w:r>
        <w:br w:type="page"/>
      </w:r>
    </w:p>
    <w:p w14:paraId="4DBF66CC" w14:textId="2172D11C" w:rsidR="00F05DA9" w:rsidRDefault="00F05DA9" w:rsidP="00F05DA9">
      <w:pPr>
        <w:pStyle w:val="Heading1"/>
      </w:pPr>
      <w:bookmarkStart w:id="65" w:name="_Toc129793800"/>
      <w:r>
        <w:lastRenderedPageBreak/>
        <w:t>Month Three</w:t>
      </w:r>
      <w:bookmarkEnd w:id="65"/>
    </w:p>
    <w:p w14:paraId="6CCA8D28" w14:textId="77777777" w:rsidR="00903EFC" w:rsidRDefault="00903EFC" w:rsidP="00903EFC">
      <w:r>
        <w:t>My hypothesis is…</w:t>
      </w:r>
    </w:p>
    <w:p w14:paraId="31963BA2" w14:textId="77777777" w:rsidR="00903EFC" w:rsidRDefault="00903EFC" w:rsidP="00903EFC">
      <w:r>
        <w:t xml:space="preserve">Because of </w:t>
      </w:r>
      <w:proofErr w:type="gramStart"/>
      <w:r>
        <w:t>this..</w:t>
      </w:r>
      <w:proofErr w:type="gramEnd"/>
    </w:p>
    <w:p w14:paraId="6B7A7251" w14:textId="77777777" w:rsidR="00903EFC" w:rsidRDefault="00903EFC" w:rsidP="00903EFC">
      <w:r>
        <w:t>Supporting evidence is</w:t>
      </w:r>
      <w:proofErr w:type="gramStart"/>
      <w:r>
        <w:t xml:space="preserve"> ..</w:t>
      </w:r>
      <w:proofErr w:type="gramEnd"/>
    </w:p>
    <w:p w14:paraId="53807DAB" w14:textId="77777777" w:rsidR="00903EFC" w:rsidRPr="001C3E18" w:rsidRDefault="00903EFC" w:rsidP="00903EFC">
      <w:r>
        <w:t xml:space="preserve">Way forward is this… </w:t>
      </w:r>
    </w:p>
    <w:p w14:paraId="4CCCEDC5" w14:textId="77777777" w:rsidR="00903EFC" w:rsidRPr="00903EFC" w:rsidRDefault="00903EFC" w:rsidP="00903EFC"/>
    <w:p w14:paraId="42D78783" w14:textId="77777777" w:rsidR="00F05DA9" w:rsidRPr="00BD1AD5" w:rsidRDefault="00F05DA9" w:rsidP="00F05DA9">
      <w:pPr>
        <w:pStyle w:val="Heading2"/>
        <w:rPr>
          <w:sz w:val="28"/>
          <w:szCs w:val="22"/>
        </w:rPr>
      </w:pPr>
      <w:bookmarkStart w:id="66" w:name="_Toc129793801"/>
      <w:r w:rsidRPr="00BD1AD5">
        <w:rPr>
          <w:sz w:val="28"/>
          <w:szCs w:val="22"/>
        </w:rPr>
        <w:t>Week One</w:t>
      </w:r>
      <w:bookmarkEnd w:id="66"/>
    </w:p>
    <w:p w14:paraId="6176798A" w14:textId="77777777" w:rsidR="00F05DA9" w:rsidRPr="00BD1AD5" w:rsidRDefault="00F05DA9" w:rsidP="00F05DA9">
      <w:pPr>
        <w:pStyle w:val="Heading3"/>
      </w:pPr>
      <w:bookmarkStart w:id="67" w:name="_Toc129793802"/>
      <w:r w:rsidRPr="00BD1AD5">
        <w:t>Overview</w:t>
      </w:r>
      <w:bookmarkEnd w:id="67"/>
    </w:p>
    <w:p w14:paraId="192191E1" w14:textId="44DF87B8" w:rsidR="00F05DA9" w:rsidRDefault="00F05DA9" w:rsidP="00F05DA9">
      <w:pPr>
        <w:pStyle w:val="Heading3"/>
      </w:pPr>
      <w:bookmarkStart w:id="68" w:name="_Toc129793803"/>
      <w:r w:rsidRPr="00BD1AD5">
        <w:t>Learning Objectives</w:t>
      </w:r>
      <w:bookmarkEnd w:id="68"/>
    </w:p>
    <w:p w14:paraId="37E62A0C" w14:textId="77777777" w:rsidR="00F05DA9" w:rsidRPr="00BD1AD5" w:rsidRDefault="00F05DA9" w:rsidP="00F05DA9">
      <w:pPr>
        <w:pStyle w:val="Heading3"/>
      </w:pPr>
      <w:bookmarkStart w:id="69" w:name="_Toc129793804"/>
      <w:r w:rsidRPr="00BD1AD5">
        <w:t>New Analyst</w:t>
      </w:r>
      <w:bookmarkEnd w:id="69"/>
    </w:p>
    <w:p w14:paraId="13E7E8E0" w14:textId="77777777" w:rsidR="00F05DA9" w:rsidRPr="00BD1AD5" w:rsidRDefault="00F05DA9" w:rsidP="00F05DA9">
      <w:pPr>
        <w:pStyle w:val="Heading3"/>
      </w:pPr>
      <w:bookmarkStart w:id="70" w:name="_Toc129793805"/>
      <w:r w:rsidRPr="00BD1AD5">
        <w:t>Mentor</w:t>
      </w:r>
      <w:bookmarkEnd w:id="70"/>
    </w:p>
    <w:p w14:paraId="42DD9D09" w14:textId="77777777" w:rsidR="00F05DA9" w:rsidRPr="00BD1AD5" w:rsidRDefault="00F05DA9" w:rsidP="00F05DA9">
      <w:pPr>
        <w:pStyle w:val="Heading3"/>
      </w:pPr>
      <w:bookmarkStart w:id="71" w:name="_Toc129793806"/>
      <w:r w:rsidRPr="00BD1AD5">
        <w:t>Meet &amp; Greet</w:t>
      </w:r>
      <w:bookmarkEnd w:id="71"/>
    </w:p>
    <w:p w14:paraId="4ADE3CEF" w14:textId="77777777" w:rsidR="00F05DA9" w:rsidRPr="00BD1AD5" w:rsidRDefault="00F05DA9" w:rsidP="00F05DA9">
      <w:pPr>
        <w:pStyle w:val="Heading3"/>
      </w:pPr>
      <w:bookmarkStart w:id="72" w:name="_Toc129793807"/>
      <w:r w:rsidRPr="00BD1AD5">
        <w:t>Professional Development</w:t>
      </w:r>
      <w:bookmarkEnd w:id="72"/>
    </w:p>
    <w:p w14:paraId="4AD46E6C" w14:textId="77777777" w:rsidR="00F05DA9" w:rsidRDefault="00F05DA9" w:rsidP="00F05DA9"/>
    <w:p w14:paraId="529CF7A8" w14:textId="77777777" w:rsidR="00F05DA9" w:rsidRDefault="00F05DA9" w:rsidP="00F05DA9"/>
    <w:p w14:paraId="6AD5BA60" w14:textId="77777777" w:rsidR="00F05DA9" w:rsidRPr="00BD1AD5" w:rsidRDefault="00F05DA9" w:rsidP="00F05DA9">
      <w:pPr>
        <w:pStyle w:val="Heading2"/>
        <w:rPr>
          <w:sz w:val="28"/>
          <w:szCs w:val="22"/>
        </w:rPr>
      </w:pPr>
      <w:bookmarkStart w:id="73" w:name="_Toc129793808"/>
      <w:r w:rsidRPr="00BD1AD5">
        <w:rPr>
          <w:sz w:val="28"/>
          <w:szCs w:val="22"/>
        </w:rPr>
        <w:t xml:space="preserve">Week </w:t>
      </w:r>
      <w:r>
        <w:rPr>
          <w:sz w:val="28"/>
          <w:szCs w:val="22"/>
        </w:rPr>
        <w:t>Two</w:t>
      </w:r>
      <w:bookmarkEnd w:id="73"/>
    </w:p>
    <w:p w14:paraId="245BE69E" w14:textId="77777777" w:rsidR="00F05DA9" w:rsidRPr="00BD1AD5" w:rsidRDefault="00F05DA9" w:rsidP="00F05DA9">
      <w:pPr>
        <w:pStyle w:val="Heading3"/>
      </w:pPr>
      <w:bookmarkStart w:id="74" w:name="_Toc129793809"/>
      <w:r w:rsidRPr="00BD1AD5">
        <w:t>Overview</w:t>
      </w:r>
      <w:bookmarkEnd w:id="74"/>
    </w:p>
    <w:p w14:paraId="74AB0B0B" w14:textId="331BAF5B" w:rsidR="00F05DA9" w:rsidRDefault="00F05DA9" w:rsidP="00F05DA9">
      <w:pPr>
        <w:pStyle w:val="Heading3"/>
      </w:pPr>
      <w:bookmarkStart w:id="75" w:name="_Toc129793810"/>
      <w:r w:rsidRPr="00BD1AD5">
        <w:t>Learning Objectives</w:t>
      </w:r>
      <w:bookmarkEnd w:id="75"/>
    </w:p>
    <w:p w14:paraId="48230230" w14:textId="712FE777" w:rsidR="00D81F69" w:rsidRDefault="00D81F69" w:rsidP="00D81F69">
      <w:r>
        <w:t xml:space="preserve">Review </w:t>
      </w:r>
    </w:p>
    <w:p w14:paraId="55CFABFA" w14:textId="7CB77DAF" w:rsidR="0006433E" w:rsidRPr="00D81F69" w:rsidRDefault="0006433E" w:rsidP="00D81F69">
      <w:r>
        <w:t>Finish ITIL and Prince</w:t>
      </w:r>
    </w:p>
    <w:p w14:paraId="60D3A86B" w14:textId="77777777" w:rsidR="00F05DA9" w:rsidRPr="00BD1AD5" w:rsidRDefault="00F05DA9" w:rsidP="00F05DA9">
      <w:pPr>
        <w:pStyle w:val="Heading3"/>
      </w:pPr>
      <w:bookmarkStart w:id="76" w:name="_Toc129793811"/>
      <w:r w:rsidRPr="00BD1AD5">
        <w:t>New Analyst</w:t>
      </w:r>
      <w:bookmarkEnd w:id="76"/>
    </w:p>
    <w:p w14:paraId="32F101CA" w14:textId="77777777" w:rsidR="00F05DA9" w:rsidRPr="00BD1AD5" w:rsidRDefault="00F05DA9" w:rsidP="00F05DA9">
      <w:pPr>
        <w:pStyle w:val="Heading3"/>
      </w:pPr>
      <w:bookmarkStart w:id="77" w:name="_Toc129793812"/>
      <w:r w:rsidRPr="00BD1AD5">
        <w:t>Mentor</w:t>
      </w:r>
      <w:bookmarkEnd w:id="77"/>
    </w:p>
    <w:p w14:paraId="62DE71F4" w14:textId="77777777" w:rsidR="00F05DA9" w:rsidRPr="00BD1AD5" w:rsidRDefault="00F05DA9" w:rsidP="00F05DA9">
      <w:pPr>
        <w:pStyle w:val="Heading3"/>
      </w:pPr>
      <w:bookmarkStart w:id="78" w:name="_Toc129793813"/>
      <w:r w:rsidRPr="00BD1AD5">
        <w:t>Meet &amp; Greet</w:t>
      </w:r>
      <w:bookmarkEnd w:id="78"/>
    </w:p>
    <w:p w14:paraId="0AC69A1A" w14:textId="77777777" w:rsidR="00F05DA9" w:rsidRPr="00BD1AD5" w:rsidRDefault="00F05DA9" w:rsidP="00F05DA9">
      <w:pPr>
        <w:pStyle w:val="Heading3"/>
      </w:pPr>
      <w:bookmarkStart w:id="79" w:name="_Toc129793814"/>
      <w:r w:rsidRPr="00BD1AD5">
        <w:t>Professional Development</w:t>
      </w:r>
      <w:bookmarkEnd w:id="79"/>
    </w:p>
    <w:p w14:paraId="00127F9C" w14:textId="77777777" w:rsidR="00F05DA9" w:rsidRDefault="00F05DA9" w:rsidP="00F05DA9"/>
    <w:p w14:paraId="60B644EF" w14:textId="77777777" w:rsidR="00F05DA9" w:rsidRDefault="00F05DA9" w:rsidP="00F05DA9"/>
    <w:p w14:paraId="4B7F66AE" w14:textId="77777777" w:rsidR="00F05DA9" w:rsidRPr="002D2E1A" w:rsidRDefault="00F05DA9" w:rsidP="00F05DA9"/>
    <w:p w14:paraId="7193113A" w14:textId="77777777" w:rsidR="00F05DA9" w:rsidRPr="00BD1AD5" w:rsidRDefault="00F05DA9" w:rsidP="00F05DA9">
      <w:pPr>
        <w:pStyle w:val="Heading2"/>
        <w:rPr>
          <w:sz w:val="28"/>
          <w:szCs w:val="22"/>
        </w:rPr>
      </w:pPr>
      <w:bookmarkStart w:id="80" w:name="_Toc129793815"/>
      <w:r w:rsidRPr="00BD1AD5">
        <w:rPr>
          <w:sz w:val="28"/>
          <w:szCs w:val="22"/>
        </w:rPr>
        <w:t xml:space="preserve">Week </w:t>
      </w:r>
      <w:r>
        <w:rPr>
          <w:sz w:val="28"/>
          <w:szCs w:val="22"/>
        </w:rPr>
        <w:t>Three</w:t>
      </w:r>
      <w:bookmarkEnd w:id="80"/>
    </w:p>
    <w:p w14:paraId="3208CD1D" w14:textId="77777777" w:rsidR="00F05DA9" w:rsidRPr="00BD1AD5" w:rsidRDefault="00F05DA9" w:rsidP="00F05DA9">
      <w:pPr>
        <w:pStyle w:val="Heading3"/>
      </w:pPr>
      <w:bookmarkStart w:id="81" w:name="_Toc129793816"/>
      <w:r w:rsidRPr="00BD1AD5">
        <w:t>Overview</w:t>
      </w:r>
      <w:bookmarkEnd w:id="81"/>
    </w:p>
    <w:p w14:paraId="16B1B2DF" w14:textId="704C628B" w:rsidR="00F05DA9" w:rsidRDefault="00F05DA9" w:rsidP="00F05DA9">
      <w:pPr>
        <w:pStyle w:val="Heading3"/>
      </w:pPr>
      <w:bookmarkStart w:id="82" w:name="_Toc129793817"/>
      <w:r w:rsidRPr="00BD1AD5">
        <w:t>Learning Objectives</w:t>
      </w:r>
      <w:bookmarkEnd w:id="82"/>
    </w:p>
    <w:p w14:paraId="28D82AD0" w14:textId="77777777" w:rsidR="0006433E" w:rsidRDefault="0006433E" w:rsidP="0006433E">
      <w:r>
        <w:t xml:space="preserve">Review </w:t>
      </w:r>
    </w:p>
    <w:p w14:paraId="07EF33D9" w14:textId="77777777" w:rsidR="0006433E" w:rsidRPr="00D81F69" w:rsidRDefault="0006433E" w:rsidP="0006433E">
      <w:r>
        <w:lastRenderedPageBreak/>
        <w:t>Finish ITIL and Prince</w:t>
      </w:r>
    </w:p>
    <w:p w14:paraId="3D6D6568" w14:textId="77777777" w:rsidR="0006433E" w:rsidRPr="0006433E" w:rsidRDefault="0006433E" w:rsidP="0006433E"/>
    <w:p w14:paraId="3A27C69D" w14:textId="77777777" w:rsidR="00F05DA9" w:rsidRPr="00BD1AD5" w:rsidRDefault="00F05DA9" w:rsidP="00F05DA9">
      <w:pPr>
        <w:pStyle w:val="Heading3"/>
      </w:pPr>
      <w:bookmarkStart w:id="83" w:name="_Toc129793818"/>
      <w:r w:rsidRPr="00BD1AD5">
        <w:t>New Analyst</w:t>
      </w:r>
      <w:bookmarkEnd w:id="83"/>
    </w:p>
    <w:p w14:paraId="22FB5851" w14:textId="77777777" w:rsidR="00F05DA9" w:rsidRPr="00BD1AD5" w:rsidRDefault="00F05DA9" w:rsidP="00F05DA9">
      <w:pPr>
        <w:pStyle w:val="Heading3"/>
      </w:pPr>
      <w:bookmarkStart w:id="84" w:name="_Toc129793819"/>
      <w:r w:rsidRPr="00BD1AD5">
        <w:t>Mentor</w:t>
      </w:r>
      <w:bookmarkEnd w:id="84"/>
    </w:p>
    <w:p w14:paraId="1F77E8C1" w14:textId="77777777" w:rsidR="00F05DA9" w:rsidRPr="00BD1AD5" w:rsidRDefault="00F05DA9" w:rsidP="00F05DA9">
      <w:pPr>
        <w:pStyle w:val="Heading3"/>
      </w:pPr>
      <w:bookmarkStart w:id="85" w:name="_Toc129793820"/>
      <w:r w:rsidRPr="00BD1AD5">
        <w:t>Meet &amp; Greet</w:t>
      </w:r>
      <w:bookmarkEnd w:id="85"/>
    </w:p>
    <w:p w14:paraId="5628F8F9" w14:textId="77777777" w:rsidR="00F05DA9" w:rsidRPr="00BD1AD5" w:rsidRDefault="00F05DA9" w:rsidP="00F05DA9">
      <w:pPr>
        <w:pStyle w:val="Heading3"/>
      </w:pPr>
      <w:bookmarkStart w:id="86" w:name="_Toc129793821"/>
      <w:r w:rsidRPr="00BD1AD5">
        <w:t>Professional Development</w:t>
      </w:r>
      <w:bookmarkEnd w:id="86"/>
    </w:p>
    <w:p w14:paraId="7CE43F85" w14:textId="77777777" w:rsidR="00F05DA9" w:rsidRDefault="00F05DA9" w:rsidP="00F05DA9">
      <w:pPr>
        <w:pStyle w:val="Heading2"/>
      </w:pPr>
    </w:p>
    <w:p w14:paraId="5B65D411" w14:textId="77777777" w:rsidR="00F05DA9" w:rsidRPr="00BD1AD5" w:rsidRDefault="00F05DA9" w:rsidP="00F05DA9">
      <w:pPr>
        <w:pStyle w:val="Heading2"/>
        <w:rPr>
          <w:sz w:val="28"/>
          <w:szCs w:val="22"/>
        </w:rPr>
      </w:pPr>
      <w:bookmarkStart w:id="87" w:name="_Toc129793822"/>
      <w:r w:rsidRPr="00BD1AD5">
        <w:rPr>
          <w:sz w:val="28"/>
          <w:szCs w:val="22"/>
        </w:rPr>
        <w:t xml:space="preserve">Week </w:t>
      </w:r>
      <w:r>
        <w:rPr>
          <w:sz w:val="28"/>
          <w:szCs w:val="22"/>
        </w:rPr>
        <w:t>Four</w:t>
      </w:r>
      <w:bookmarkEnd w:id="87"/>
    </w:p>
    <w:p w14:paraId="6C8568AA" w14:textId="77777777" w:rsidR="00F05DA9" w:rsidRPr="00BD1AD5" w:rsidRDefault="00F05DA9" w:rsidP="00F05DA9">
      <w:pPr>
        <w:pStyle w:val="Heading3"/>
      </w:pPr>
      <w:bookmarkStart w:id="88" w:name="_Toc129793823"/>
      <w:r w:rsidRPr="00BD1AD5">
        <w:t>Overview</w:t>
      </w:r>
      <w:bookmarkEnd w:id="88"/>
    </w:p>
    <w:p w14:paraId="550D2F74" w14:textId="7EA4CDD7" w:rsidR="00F05DA9" w:rsidRDefault="00F05DA9" w:rsidP="00F05DA9">
      <w:pPr>
        <w:pStyle w:val="Heading3"/>
      </w:pPr>
      <w:bookmarkStart w:id="89" w:name="_Toc129793824"/>
      <w:r w:rsidRPr="00BD1AD5">
        <w:t>Learning Objectives</w:t>
      </w:r>
      <w:bookmarkEnd w:id="89"/>
    </w:p>
    <w:p w14:paraId="3EB953B1" w14:textId="77777777" w:rsidR="0006433E" w:rsidRDefault="0006433E" w:rsidP="0006433E">
      <w:r>
        <w:t xml:space="preserve">Review </w:t>
      </w:r>
    </w:p>
    <w:p w14:paraId="66CC777A" w14:textId="77777777" w:rsidR="0006433E" w:rsidRPr="00D81F69" w:rsidRDefault="0006433E" w:rsidP="0006433E">
      <w:r>
        <w:t>Finish ITIL and Prince</w:t>
      </w:r>
    </w:p>
    <w:p w14:paraId="1379B249" w14:textId="77777777" w:rsidR="0006433E" w:rsidRPr="0006433E" w:rsidRDefault="0006433E" w:rsidP="0006433E"/>
    <w:p w14:paraId="75E24BFB" w14:textId="77777777" w:rsidR="00F05DA9" w:rsidRPr="00BD1AD5" w:rsidRDefault="00F05DA9" w:rsidP="00F05DA9">
      <w:pPr>
        <w:pStyle w:val="Heading3"/>
      </w:pPr>
      <w:bookmarkStart w:id="90" w:name="_Toc129793825"/>
      <w:r w:rsidRPr="00BD1AD5">
        <w:t>New Analyst</w:t>
      </w:r>
      <w:bookmarkEnd w:id="90"/>
    </w:p>
    <w:p w14:paraId="0589CA08" w14:textId="77777777" w:rsidR="00F05DA9" w:rsidRPr="00BD1AD5" w:rsidRDefault="00F05DA9" w:rsidP="00F05DA9">
      <w:pPr>
        <w:pStyle w:val="Heading3"/>
      </w:pPr>
      <w:bookmarkStart w:id="91" w:name="_Toc129793826"/>
      <w:r w:rsidRPr="00BD1AD5">
        <w:t>Mentor</w:t>
      </w:r>
      <w:bookmarkEnd w:id="91"/>
    </w:p>
    <w:p w14:paraId="12185379" w14:textId="77777777" w:rsidR="00F05DA9" w:rsidRPr="00BD1AD5" w:rsidRDefault="00F05DA9" w:rsidP="00F05DA9">
      <w:pPr>
        <w:pStyle w:val="Heading3"/>
      </w:pPr>
      <w:bookmarkStart w:id="92" w:name="_Toc129793827"/>
      <w:r w:rsidRPr="00BD1AD5">
        <w:t>Meet &amp; Greet</w:t>
      </w:r>
      <w:bookmarkEnd w:id="92"/>
    </w:p>
    <w:p w14:paraId="4A471622" w14:textId="68221E7F" w:rsidR="00F05DA9" w:rsidRDefault="00F05DA9" w:rsidP="00F05DA9">
      <w:pPr>
        <w:pStyle w:val="Heading3"/>
      </w:pPr>
      <w:bookmarkStart w:id="93" w:name="_Toc129793828"/>
      <w:r w:rsidRPr="00BD1AD5">
        <w:t>Professional Development</w:t>
      </w:r>
      <w:bookmarkEnd w:id="93"/>
    </w:p>
    <w:p w14:paraId="274BE7BE" w14:textId="77777777" w:rsidR="00741F6D" w:rsidRDefault="00176585" w:rsidP="00176585">
      <w:r>
        <w:t xml:space="preserve">Create a flow chart depicting system interactions </w:t>
      </w:r>
      <w:r w:rsidR="00FE2FBB">
        <w:t xml:space="preserve">between </w:t>
      </w:r>
      <w:r w:rsidR="00741F6D">
        <w:t>different systems in the business.</w:t>
      </w:r>
    </w:p>
    <w:p w14:paraId="7FF8E56B" w14:textId="5E536807" w:rsidR="00176585" w:rsidRPr="00176585" w:rsidRDefault="00741F6D" w:rsidP="00176585">
      <w:proofErr w:type="spellStart"/>
      <w:r>
        <w:t>i.e</w:t>
      </w:r>
      <w:proofErr w:type="spellEnd"/>
      <w:r>
        <w:t xml:space="preserve"> (</w:t>
      </w:r>
      <w:r w:rsidR="00F97F0E">
        <w:t>epics, v6, EBS</w:t>
      </w:r>
      <w:r>
        <w:t>)</w:t>
      </w:r>
      <w:r w:rsidR="00F97F0E">
        <w:t xml:space="preserve"> </w:t>
      </w:r>
      <w:r w:rsidR="00FE2FBB">
        <w:t xml:space="preserve"> </w:t>
      </w:r>
    </w:p>
    <w:p w14:paraId="2428F3A4" w14:textId="77777777" w:rsidR="00F05DA9" w:rsidRDefault="00F05DA9" w:rsidP="00F05DA9">
      <w:pPr>
        <w:rPr>
          <w:rFonts w:ascii="Verdana" w:hAnsi="Verdana"/>
          <w:b/>
          <w:sz w:val="24"/>
        </w:rPr>
      </w:pPr>
      <w:r>
        <w:br w:type="page"/>
      </w:r>
    </w:p>
    <w:p w14:paraId="68968C71" w14:textId="069D0B0E" w:rsidR="00AA6892" w:rsidRDefault="00AA6892" w:rsidP="00F05DA9">
      <w:pPr>
        <w:pStyle w:val="Heading1"/>
      </w:pPr>
      <w:bookmarkStart w:id="94" w:name="_Toc129793829"/>
      <w:r>
        <w:lastRenderedPageBreak/>
        <w:t>Moving Forwards</w:t>
      </w:r>
      <w:bookmarkEnd w:id="94"/>
    </w:p>
    <w:p w14:paraId="51BDD7C6" w14:textId="12BA82FB" w:rsidR="004F0A80" w:rsidRPr="004F0A80" w:rsidRDefault="004F0A80" w:rsidP="004F0A80">
      <w:pPr>
        <w:rPr>
          <w:i/>
          <w:iCs/>
        </w:rPr>
      </w:pPr>
      <w:r w:rsidRPr="004F0A80">
        <w:rPr>
          <w:rFonts w:cs="Arial"/>
          <w:i/>
          <w:iCs/>
          <w:color w:val="202124"/>
          <w:shd w:val="clear" w:color="auto" w:fill="FFFFFF"/>
        </w:rPr>
        <w:t>And where does the newborn go from here? The net is vast and infinite</w:t>
      </w:r>
      <w:r>
        <w:rPr>
          <w:rFonts w:cs="Arial"/>
          <w:i/>
          <w:iCs/>
          <w:color w:val="202124"/>
          <w:shd w:val="clear" w:color="auto" w:fill="FFFFFF"/>
        </w:rPr>
        <w:t>.</w:t>
      </w:r>
    </w:p>
    <w:p w14:paraId="09A11BBB" w14:textId="77777777" w:rsidR="00D36FF9" w:rsidRDefault="00D36FF9" w:rsidP="00AA6892"/>
    <w:p w14:paraId="084E5DE9" w14:textId="0BF5FF17" w:rsidR="00AA6892" w:rsidRDefault="00D36FF9" w:rsidP="00AA6892">
      <w:r>
        <w:t xml:space="preserve">Congratulations in making it through your first </w:t>
      </w:r>
      <w:r w:rsidR="00BB06EA">
        <w:t xml:space="preserve">three months. </w:t>
      </w:r>
      <w:r w:rsidR="005C6491">
        <w:br/>
      </w:r>
      <w:r w:rsidR="00BB06EA">
        <w:t xml:space="preserve">I hope that it has been fun, </w:t>
      </w:r>
      <w:r w:rsidR="005C6491">
        <w:t>enjoyable,</w:t>
      </w:r>
      <w:r w:rsidR="00BB06EA">
        <w:t xml:space="preserve"> and </w:t>
      </w:r>
      <w:r w:rsidR="00491450">
        <w:t xml:space="preserve">educational. </w:t>
      </w:r>
      <w:r w:rsidR="005C6491">
        <w:br/>
        <w:t xml:space="preserve">For the next 3 months </w:t>
      </w:r>
      <w:r w:rsidR="00491450">
        <w:t xml:space="preserve">you will be under observation </w:t>
      </w:r>
      <w:r w:rsidR="00610500">
        <w:t xml:space="preserve">to see how you trouble shoot issues </w:t>
      </w:r>
      <w:r w:rsidR="005C6491">
        <w:t xml:space="preserve">and deal with issues independent of your mentor. Remember to document in the ticket, consult the </w:t>
      </w:r>
      <w:r w:rsidR="00572E14">
        <w:t xml:space="preserve">documentation and </w:t>
      </w:r>
      <w:r w:rsidR="005C6491">
        <w:t xml:space="preserve">escalate </w:t>
      </w:r>
      <w:r w:rsidR="00572E14">
        <w:t>when required. You may feel that</w:t>
      </w:r>
      <w:r w:rsidR="00B35DE5">
        <w:t xml:space="preserve"> you are performing a majority of the </w:t>
      </w:r>
      <w:proofErr w:type="gramStart"/>
      <w:r w:rsidR="00B35DE5">
        <w:t>work load</w:t>
      </w:r>
      <w:proofErr w:type="gramEnd"/>
      <w:r w:rsidR="00B35DE5">
        <w:t xml:space="preserve">, this will </w:t>
      </w:r>
      <w:r w:rsidR="009200A2">
        <w:t xml:space="preserve">stop when you pass your probation, so hang in there. </w:t>
      </w:r>
      <w:r w:rsidR="005C6491">
        <w:t xml:space="preserve"> </w:t>
      </w:r>
    </w:p>
    <w:p w14:paraId="10276921" w14:textId="6FECC034" w:rsidR="00D505B1" w:rsidRDefault="00836C20" w:rsidP="00BD592E">
      <w:pPr>
        <w:pStyle w:val="Heading2"/>
      </w:pPr>
      <w:bookmarkStart w:id="95" w:name="_Toc129793830"/>
      <w:r>
        <w:t>Continued Learning</w:t>
      </w:r>
      <w:bookmarkEnd w:id="95"/>
    </w:p>
    <w:p w14:paraId="6B53F974" w14:textId="60D925A8" w:rsidR="00836C20" w:rsidRDefault="000C2B2B" w:rsidP="00836C20">
      <w:r>
        <w:t xml:space="preserve">Once you have completed your </w:t>
      </w:r>
      <w:r w:rsidR="00BD592E">
        <w:t>probation, never stop learning</w:t>
      </w:r>
      <w:r w:rsidR="00151476">
        <w:t xml:space="preserve"> or improving.</w:t>
      </w:r>
    </w:p>
    <w:p w14:paraId="05869386" w14:textId="0424C21C" w:rsidR="00151476" w:rsidRDefault="00151476" w:rsidP="00836C20">
      <w:proofErr w:type="gramStart"/>
      <w:r>
        <w:t>G.James</w:t>
      </w:r>
      <w:proofErr w:type="gramEnd"/>
      <w:r>
        <w:t xml:space="preserve"> may reimburse your training and certifications, </w:t>
      </w:r>
      <w:r w:rsidR="004452F1">
        <w:t xml:space="preserve">talk to the Service Desk Manager on how to take advantage of this. </w:t>
      </w:r>
      <w:r w:rsidR="006D6639">
        <w:t xml:space="preserve">Try to focus on skill sets that would be beneficial to the business. </w:t>
      </w:r>
      <w:r w:rsidR="006D53F6">
        <w:t xml:space="preserve">Use the next three months to contemplate what your next course/ certification will be and </w:t>
      </w:r>
      <w:r w:rsidR="00B24B8D">
        <w:t>how to achieve it.</w:t>
      </w:r>
    </w:p>
    <w:p w14:paraId="7DBBD307" w14:textId="0C937FD6" w:rsidR="00836C20" w:rsidRDefault="003742D4" w:rsidP="00B24B8D">
      <w:pPr>
        <w:pStyle w:val="Heading2"/>
      </w:pPr>
      <w:bookmarkStart w:id="96" w:name="_Toc129793831"/>
      <w:r>
        <w:t>Service Desk Project</w:t>
      </w:r>
      <w:bookmarkEnd w:id="96"/>
    </w:p>
    <w:p w14:paraId="119BDF74" w14:textId="23D82D26" w:rsidR="003742D4" w:rsidRDefault="003742D4" w:rsidP="003742D4"/>
    <w:p w14:paraId="3748D3A3" w14:textId="77777777" w:rsidR="003742D4" w:rsidRPr="003742D4" w:rsidRDefault="003742D4" w:rsidP="003742D4"/>
    <w:p w14:paraId="7F28E668" w14:textId="77777777" w:rsidR="00836C20" w:rsidRPr="00836C20" w:rsidRDefault="00836C20" w:rsidP="00836C20"/>
    <w:p w14:paraId="752CD8C7" w14:textId="77777777" w:rsidR="00D505B1" w:rsidRPr="00D505B1" w:rsidRDefault="00D505B1" w:rsidP="00D505B1">
      <w:pPr>
        <w:rPr>
          <w:rFonts w:ascii="Verdana" w:hAnsi="Verdana"/>
        </w:rPr>
      </w:pPr>
    </w:p>
    <w:p w14:paraId="3953822B" w14:textId="77777777" w:rsidR="00D505B1" w:rsidRPr="00D505B1" w:rsidRDefault="00D505B1" w:rsidP="00D505B1">
      <w:pPr>
        <w:rPr>
          <w:rFonts w:ascii="Verdana" w:hAnsi="Verdana"/>
        </w:rPr>
      </w:pPr>
    </w:p>
    <w:p w14:paraId="3640C92C" w14:textId="77777777" w:rsidR="00D505B1" w:rsidRPr="00D505B1" w:rsidRDefault="00D505B1" w:rsidP="00D505B1">
      <w:pPr>
        <w:rPr>
          <w:rFonts w:ascii="Verdana" w:hAnsi="Verdana"/>
        </w:rPr>
      </w:pPr>
    </w:p>
    <w:p w14:paraId="474B27ED" w14:textId="77777777" w:rsidR="00D505B1" w:rsidRPr="00D505B1" w:rsidRDefault="00D505B1" w:rsidP="00D505B1">
      <w:pPr>
        <w:rPr>
          <w:rFonts w:ascii="Verdana" w:hAnsi="Verdana"/>
        </w:rPr>
      </w:pPr>
    </w:p>
    <w:p w14:paraId="2D7C08E7" w14:textId="77777777" w:rsidR="00D505B1" w:rsidRPr="00D505B1" w:rsidRDefault="00D505B1" w:rsidP="00D505B1"/>
    <w:sectPr w:rsidR="00D505B1" w:rsidRPr="00D505B1" w:rsidSect="002618C6">
      <w:pgSz w:w="11909" w:h="16834" w:code="9"/>
      <w:pgMar w:top="1418" w:right="907" w:bottom="1134" w:left="907" w:header="720" w:footer="5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74634" w14:textId="77777777" w:rsidR="00854E5D" w:rsidRDefault="00854E5D">
      <w:r>
        <w:separator/>
      </w:r>
    </w:p>
  </w:endnote>
  <w:endnote w:type="continuationSeparator" w:id="0">
    <w:p w14:paraId="696C5513" w14:textId="77777777" w:rsidR="00854E5D" w:rsidRDefault="00854E5D">
      <w:r>
        <w:continuationSeparator/>
      </w:r>
    </w:p>
  </w:endnote>
  <w:endnote w:type="continuationNotice" w:id="1">
    <w:p w14:paraId="745D008C" w14:textId="77777777" w:rsidR="00854E5D" w:rsidRDefault="00854E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547A98" w:rsidRPr="00D54DF7" w14:paraId="352A4D13" w14:textId="132C78F9" w:rsidTr="00547A98">
      <w:trPr>
        <w:trHeight w:val="699"/>
      </w:trPr>
      <w:tc>
        <w:tcPr>
          <w:tcW w:w="1951" w:type="dxa"/>
          <w:vAlign w:val="center"/>
        </w:tcPr>
        <w:p w14:paraId="1A90D0EE" w14:textId="3A8B31E3" w:rsidR="00547A98" w:rsidRPr="00D54DF7" w:rsidRDefault="00547A98" w:rsidP="00D505B1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34DF3">
            <w:rPr>
              <w:noProof/>
            </w:rPr>
            <w:drawing>
              <wp:inline distT="0" distB="0" distL="0" distR="0" wp14:anchorId="4E90F691" wp14:editId="6E8D3730">
                <wp:extent cx="452755" cy="504825"/>
                <wp:effectExtent l="0" t="0" r="0" b="0"/>
                <wp:docPr id="9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40AC04B7" w14:textId="7B254FBC" w:rsidR="00547A98" w:rsidRPr="00D54DF7" w:rsidRDefault="00547A98" w:rsidP="00BB517B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#Title</w:t>
          </w:r>
        </w:p>
      </w:tc>
      <w:tc>
        <w:tcPr>
          <w:tcW w:w="1824" w:type="dxa"/>
          <w:vAlign w:val="center"/>
        </w:tcPr>
        <w:p w14:paraId="223DBA8C" w14:textId="52BE5007" w:rsidR="00547A98" w:rsidRPr="00D54DF7" w:rsidRDefault="00547A98" w:rsidP="007F76F6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D54DF7">
            <w:rPr>
              <w:rFonts w:ascii="Verdana" w:hAnsi="Verdana"/>
              <w:color w:val="00607A"/>
              <w:sz w:val="16"/>
              <w:szCs w:val="16"/>
            </w:rPr>
            <w:t xml:space="preserve">Page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PAGE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t xml:space="preserve"> of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NUMPAGES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color w:val="00607A"/>
              <w:sz w:val="16"/>
              <w:szCs w:val="16"/>
            </w:rPr>
            <w:t>2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</w:tr>
  </w:tbl>
  <w:p w14:paraId="32DB9EEE" w14:textId="77777777" w:rsidR="00E03DEE" w:rsidRPr="00D54DF7" w:rsidRDefault="00E03DEE">
    <w:pPr>
      <w:pStyle w:val="Footer"/>
      <w:pBdr>
        <w:top w:val="single" w:sz="4" w:space="1" w:color="auto"/>
      </w:pBdr>
      <w:tabs>
        <w:tab w:val="clear" w:pos="8640"/>
        <w:tab w:val="right" w:pos="9990"/>
      </w:tabs>
      <w:rPr>
        <w:rFonts w:ascii="Verdana" w:hAnsi="Verdana"/>
        <w:color w:val="00607A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673642" w:rsidRPr="00D54DF7" w14:paraId="02DAD09D" w14:textId="77777777" w:rsidTr="002A05D4">
      <w:trPr>
        <w:trHeight w:val="699"/>
      </w:trPr>
      <w:tc>
        <w:tcPr>
          <w:tcW w:w="1951" w:type="dxa"/>
          <w:vAlign w:val="center"/>
        </w:tcPr>
        <w:p w14:paraId="62AD243D" w14:textId="77777777" w:rsidR="00673642" w:rsidRPr="00D54DF7" w:rsidRDefault="00673642" w:rsidP="00673642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34DF3">
            <w:rPr>
              <w:noProof/>
            </w:rPr>
            <w:drawing>
              <wp:inline distT="0" distB="0" distL="0" distR="0" wp14:anchorId="1F81CD83" wp14:editId="51B5D017">
                <wp:extent cx="452755" cy="504825"/>
                <wp:effectExtent l="0" t="0" r="0" b="0"/>
                <wp:docPr id="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275414EC" w14:textId="061836E5" w:rsidR="00673642" w:rsidRPr="00D54DF7" w:rsidRDefault="00316C08" w:rsidP="00F65184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#Title</w:t>
          </w:r>
        </w:p>
      </w:tc>
      <w:tc>
        <w:tcPr>
          <w:tcW w:w="1824" w:type="dxa"/>
          <w:vAlign w:val="center"/>
        </w:tcPr>
        <w:p w14:paraId="5FB376A0" w14:textId="77777777" w:rsidR="00673642" w:rsidRPr="00D54DF7" w:rsidRDefault="00673642" w:rsidP="00673642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D54DF7">
            <w:rPr>
              <w:rFonts w:ascii="Verdana" w:hAnsi="Verdana"/>
              <w:color w:val="00607A"/>
              <w:sz w:val="16"/>
              <w:szCs w:val="16"/>
            </w:rPr>
            <w:t xml:space="preserve">Page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PAGE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t xml:space="preserve"> of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NUMPAGES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</w:tr>
  </w:tbl>
  <w:p w14:paraId="60C8B0E8" w14:textId="77777777" w:rsidR="00C27CD8" w:rsidRDefault="00C27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77E73" w14:textId="77777777" w:rsidR="00854E5D" w:rsidRDefault="00854E5D">
      <w:r>
        <w:separator/>
      </w:r>
    </w:p>
  </w:footnote>
  <w:footnote w:type="continuationSeparator" w:id="0">
    <w:p w14:paraId="0F27CDC2" w14:textId="77777777" w:rsidR="00854E5D" w:rsidRDefault="00854E5D">
      <w:r>
        <w:continuationSeparator/>
      </w:r>
    </w:p>
  </w:footnote>
  <w:footnote w:type="continuationNotice" w:id="1">
    <w:p w14:paraId="69F83402" w14:textId="77777777" w:rsidR="00854E5D" w:rsidRDefault="00854E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8B938" w14:textId="77777777" w:rsidR="0060603F" w:rsidRPr="0062728A" w:rsidRDefault="0060603F" w:rsidP="0060603F"/>
  <w:p w14:paraId="0C9AA89A" w14:textId="77777777" w:rsidR="0060603F" w:rsidRPr="0060603F" w:rsidRDefault="0060603F" w:rsidP="006060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678"/>
      <w:gridCol w:w="2694"/>
      <w:gridCol w:w="2976"/>
    </w:tblGrid>
    <w:tr w:rsidR="00673642" w14:paraId="6668A0C8" w14:textId="77777777" w:rsidTr="002A05D4">
      <w:trPr>
        <w:trHeight w:val="281"/>
      </w:trPr>
      <w:tc>
        <w:tcPr>
          <w:tcW w:w="4678" w:type="dxa"/>
          <w:shd w:val="clear" w:color="auto" w:fill="01B0D2"/>
        </w:tcPr>
        <w:p w14:paraId="3AE569A1" w14:textId="77777777" w:rsidR="00673642" w:rsidRPr="006D034F" w:rsidRDefault="00673642" w:rsidP="00673642">
          <w:pPr>
            <w:pStyle w:val="Header"/>
            <w:tabs>
              <w:tab w:val="left" w:pos="714"/>
              <w:tab w:val="center" w:pos="2231"/>
            </w:tabs>
            <w:spacing w:before="80" w:after="80"/>
            <w:rPr>
              <w:rFonts w:ascii="Verdana" w:hAnsi="Verdana"/>
              <w:b/>
              <w:color w:val="FFFFFF"/>
              <w:sz w:val="24"/>
              <w:szCs w:val="24"/>
            </w:rPr>
          </w:pP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 w:rsidRPr="006D034F">
            <w:rPr>
              <w:rFonts w:ascii="Verdana" w:hAnsi="Verdana"/>
              <w:b/>
              <w:color w:val="FFFFFF"/>
              <w:sz w:val="24"/>
              <w:szCs w:val="24"/>
            </w:rPr>
            <w:t>ICT TECH NOTE</w:t>
          </w:r>
        </w:p>
      </w:tc>
      <w:tc>
        <w:tcPr>
          <w:tcW w:w="5670" w:type="dxa"/>
          <w:gridSpan w:val="2"/>
        </w:tcPr>
        <w:p w14:paraId="0E1212D1" w14:textId="7777777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</w:p>
      </w:tc>
    </w:tr>
    <w:tr w:rsidR="00673642" w14:paraId="17870066" w14:textId="77777777" w:rsidTr="002A05D4">
      <w:trPr>
        <w:trHeight w:val="231"/>
      </w:trPr>
      <w:tc>
        <w:tcPr>
          <w:tcW w:w="4678" w:type="dxa"/>
          <w:vMerge w:val="restart"/>
          <w:shd w:val="clear" w:color="auto" w:fill="auto"/>
        </w:tcPr>
        <w:p w14:paraId="56ED1616" w14:textId="284C96EF" w:rsidR="00673642" w:rsidRPr="00FA70AC" w:rsidRDefault="003B0B82" w:rsidP="00673642">
          <w:pPr>
            <w:pStyle w:val="Header"/>
            <w:spacing w:before="80" w:after="80"/>
            <w:jc w:val="center"/>
            <w:rPr>
              <w:rFonts w:ascii="Verdana" w:hAnsi="Verdana"/>
              <w:b/>
              <w:color w:val="00607A"/>
              <w:sz w:val="24"/>
              <w:szCs w:val="24"/>
            </w:rPr>
          </w:pPr>
          <w:r>
            <w:rPr>
              <w:rFonts w:ascii="Verdana" w:hAnsi="Verdana"/>
              <w:b/>
              <w:color w:val="00607A"/>
              <w:sz w:val="24"/>
              <w:szCs w:val="24"/>
            </w:rPr>
            <w:t>Service Desk Onboarding Training Plan</w:t>
          </w:r>
        </w:p>
      </w:tc>
      <w:tc>
        <w:tcPr>
          <w:tcW w:w="2694" w:type="dxa"/>
        </w:tcPr>
        <w:p w14:paraId="60752661" w14:textId="21CDC849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>Version No</w:t>
          </w:r>
          <w:r w:rsidRPr="00D54DF7">
            <w:rPr>
              <w:rFonts w:ascii="Verdana" w:hAnsi="Verdana"/>
              <w:color w:val="00607A"/>
              <w:sz w:val="16"/>
            </w:rPr>
            <w:t>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INFO  RevNum 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>
            <w:rPr>
              <w:rFonts w:ascii="Verdana" w:hAnsi="Verdana"/>
              <w:color w:val="00607A"/>
              <w:sz w:val="16"/>
            </w:rPr>
            <w:t>1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  <w:r w:rsidR="008922A1">
            <w:rPr>
              <w:rFonts w:ascii="Verdana" w:hAnsi="Verdana"/>
              <w:color w:val="00607A"/>
              <w:sz w:val="16"/>
            </w:rPr>
            <w:t>.0</w:t>
          </w:r>
        </w:p>
      </w:tc>
      <w:tc>
        <w:tcPr>
          <w:tcW w:w="2976" w:type="dxa"/>
        </w:tcPr>
        <w:p w14:paraId="094E2FA8" w14:textId="5741DE5A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Valid From: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</w:p>
      </w:tc>
    </w:tr>
    <w:tr w:rsidR="00673642" w14:paraId="76CB1D4B" w14:textId="77777777" w:rsidTr="002A05D4">
      <w:trPr>
        <w:trHeight w:val="303"/>
      </w:trPr>
      <w:tc>
        <w:tcPr>
          <w:tcW w:w="4678" w:type="dxa"/>
          <w:vMerge/>
          <w:shd w:val="clear" w:color="auto" w:fill="auto"/>
        </w:tcPr>
        <w:p w14:paraId="3126FDA8" w14:textId="77777777" w:rsidR="00673642" w:rsidRPr="006D034F" w:rsidRDefault="00673642" w:rsidP="00673642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3FDDDD23" w14:textId="3F931B6C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Prepared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 w:rsidR="00CE5380">
            <w:rPr>
              <w:rFonts w:ascii="Verdana" w:hAnsi="Verdana"/>
              <w:color w:val="00607A"/>
              <w:sz w:val="16"/>
            </w:rPr>
            <w:t>Mathew Gallehawk</w:t>
          </w:r>
        </w:p>
      </w:tc>
      <w:tc>
        <w:tcPr>
          <w:tcW w:w="2976" w:type="dxa"/>
        </w:tcPr>
        <w:p w14:paraId="3D797004" w14:textId="7777777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Approved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</w:p>
      </w:tc>
    </w:tr>
    <w:tr w:rsidR="00673642" w14:paraId="3888D231" w14:textId="77777777" w:rsidTr="002A05D4">
      <w:trPr>
        <w:trHeight w:val="303"/>
      </w:trPr>
      <w:tc>
        <w:tcPr>
          <w:tcW w:w="4678" w:type="dxa"/>
          <w:vMerge/>
          <w:shd w:val="clear" w:color="auto" w:fill="auto"/>
        </w:tcPr>
        <w:p w14:paraId="692FD043" w14:textId="77777777" w:rsidR="00673642" w:rsidRPr="006D034F" w:rsidRDefault="00673642" w:rsidP="00673642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6A558AA8" w14:textId="7777777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>Document Status</w:t>
          </w:r>
        </w:p>
      </w:tc>
      <w:tc>
        <w:tcPr>
          <w:tcW w:w="2976" w:type="dxa"/>
        </w:tcPr>
        <w:p w14:paraId="6EB53395" w14:textId="12BF1C46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AUTOTEXTLIST   \s "DocStatus" \t "Select Document Status from List"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 w:rsidR="00D66C7A">
            <w:rPr>
              <w:rFonts w:ascii="Verdana" w:hAnsi="Verdana"/>
              <w:color w:val="00607A"/>
              <w:sz w:val="16"/>
            </w:rPr>
            <w:t>Draft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</w:p>
      </w:tc>
    </w:tr>
  </w:tbl>
  <w:p w14:paraId="3B66005E" w14:textId="77777777" w:rsidR="00C27CD8" w:rsidRDefault="00C27C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6F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1F07D6"/>
    <w:multiLevelType w:val="multilevel"/>
    <w:tmpl w:val="4A0C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927C19"/>
    <w:multiLevelType w:val="hybridMultilevel"/>
    <w:tmpl w:val="3D7628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E6882"/>
    <w:multiLevelType w:val="hybridMultilevel"/>
    <w:tmpl w:val="20E65D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E1E0E"/>
    <w:multiLevelType w:val="hybridMultilevel"/>
    <w:tmpl w:val="C9B240C8"/>
    <w:lvl w:ilvl="0" w:tplc="0C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18373872"/>
    <w:multiLevelType w:val="hybridMultilevel"/>
    <w:tmpl w:val="4F4A327E"/>
    <w:lvl w:ilvl="0" w:tplc="2CF87A8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E1035"/>
    <w:multiLevelType w:val="hybridMultilevel"/>
    <w:tmpl w:val="FF0ADF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04C13"/>
    <w:multiLevelType w:val="hybridMultilevel"/>
    <w:tmpl w:val="82A8FE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3515A"/>
    <w:multiLevelType w:val="hybridMultilevel"/>
    <w:tmpl w:val="6ABAF56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A5319"/>
    <w:multiLevelType w:val="hybridMultilevel"/>
    <w:tmpl w:val="42A657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603F4"/>
    <w:multiLevelType w:val="hybridMultilevel"/>
    <w:tmpl w:val="C1101D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F395B"/>
    <w:multiLevelType w:val="hybridMultilevel"/>
    <w:tmpl w:val="44587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1B695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7CD3EDF"/>
    <w:multiLevelType w:val="hybridMultilevel"/>
    <w:tmpl w:val="4E8A5A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C41ED2"/>
    <w:multiLevelType w:val="hybridMultilevel"/>
    <w:tmpl w:val="4A0C19A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4A4041A"/>
    <w:multiLevelType w:val="hybridMultilevel"/>
    <w:tmpl w:val="8760CEE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8A2F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79E214E4"/>
    <w:multiLevelType w:val="hybridMultilevel"/>
    <w:tmpl w:val="6C08D94E"/>
    <w:lvl w:ilvl="0" w:tplc="0C09000F">
      <w:start w:val="1"/>
      <w:numFmt w:val="decimal"/>
      <w:lvlText w:val="%1."/>
      <w:lvlJc w:val="left"/>
      <w:pPr>
        <w:ind w:left="775" w:hanging="360"/>
      </w:pPr>
    </w:lvl>
    <w:lvl w:ilvl="1" w:tplc="0C090019" w:tentative="1">
      <w:start w:val="1"/>
      <w:numFmt w:val="lowerLetter"/>
      <w:lvlText w:val="%2."/>
      <w:lvlJc w:val="left"/>
      <w:pPr>
        <w:ind w:left="1495" w:hanging="360"/>
      </w:pPr>
    </w:lvl>
    <w:lvl w:ilvl="2" w:tplc="0C09001B" w:tentative="1">
      <w:start w:val="1"/>
      <w:numFmt w:val="lowerRoman"/>
      <w:lvlText w:val="%3."/>
      <w:lvlJc w:val="right"/>
      <w:pPr>
        <w:ind w:left="2215" w:hanging="180"/>
      </w:pPr>
    </w:lvl>
    <w:lvl w:ilvl="3" w:tplc="0C09000F" w:tentative="1">
      <w:start w:val="1"/>
      <w:numFmt w:val="decimal"/>
      <w:lvlText w:val="%4."/>
      <w:lvlJc w:val="left"/>
      <w:pPr>
        <w:ind w:left="2935" w:hanging="360"/>
      </w:pPr>
    </w:lvl>
    <w:lvl w:ilvl="4" w:tplc="0C090019" w:tentative="1">
      <w:start w:val="1"/>
      <w:numFmt w:val="lowerLetter"/>
      <w:lvlText w:val="%5."/>
      <w:lvlJc w:val="left"/>
      <w:pPr>
        <w:ind w:left="3655" w:hanging="360"/>
      </w:pPr>
    </w:lvl>
    <w:lvl w:ilvl="5" w:tplc="0C09001B" w:tentative="1">
      <w:start w:val="1"/>
      <w:numFmt w:val="lowerRoman"/>
      <w:lvlText w:val="%6."/>
      <w:lvlJc w:val="right"/>
      <w:pPr>
        <w:ind w:left="4375" w:hanging="180"/>
      </w:pPr>
    </w:lvl>
    <w:lvl w:ilvl="6" w:tplc="0C09000F" w:tentative="1">
      <w:start w:val="1"/>
      <w:numFmt w:val="decimal"/>
      <w:lvlText w:val="%7."/>
      <w:lvlJc w:val="left"/>
      <w:pPr>
        <w:ind w:left="5095" w:hanging="360"/>
      </w:pPr>
    </w:lvl>
    <w:lvl w:ilvl="7" w:tplc="0C090019" w:tentative="1">
      <w:start w:val="1"/>
      <w:numFmt w:val="lowerLetter"/>
      <w:lvlText w:val="%8."/>
      <w:lvlJc w:val="left"/>
      <w:pPr>
        <w:ind w:left="5815" w:hanging="360"/>
      </w:pPr>
    </w:lvl>
    <w:lvl w:ilvl="8" w:tplc="0C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8" w15:restartNumberingAfterBreak="0">
    <w:nsid w:val="7E555621"/>
    <w:multiLevelType w:val="hybridMultilevel"/>
    <w:tmpl w:val="105879B4"/>
    <w:lvl w:ilvl="0" w:tplc="2CF87A88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4514573">
    <w:abstractNumId w:val="0"/>
  </w:num>
  <w:num w:numId="2" w16cid:durableId="436994667">
    <w:abstractNumId w:val="12"/>
  </w:num>
  <w:num w:numId="3" w16cid:durableId="1057586963">
    <w:abstractNumId w:val="16"/>
  </w:num>
  <w:num w:numId="4" w16cid:durableId="721753566">
    <w:abstractNumId w:val="15"/>
  </w:num>
  <w:num w:numId="5" w16cid:durableId="1218322205">
    <w:abstractNumId w:val="4"/>
  </w:num>
  <w:num w:numId="6" w16cid:durableId="842746362">
    <w:abstractNumId w:val="8"/>
  </w:num>
  <w:num w:numId="7" w16cid:durableId="970285085">
    <w:abstractNumId w:val="14"/>
  </w:num>
  <w:num w:numId="8" w16cid:durableId="687214520">
    <w:abstractNumId w:val="1"/>
  </w:num>
  <w:num w:numId="9" w16cid:durableId="321274509">
    <w:abstractNumId w:val="9"/>
  </w:num>
  <w:num w:numId="10" w16cid:durableId="1375077871">
    <w:abstractNumId w:val="3"/>
  </w:num>
  <w:num w:numId="11" w16cid:durableId="782648407">
    <w:abstractNumId w:val="11"/>
  </w:num>
  <w:num w:numId="12" w16cid:durableId="1292205705">
    <w:abstractNumId w:val="17"/>
  </w:num>
  <w:num w:numId="13" w16cid:durableId="215820585">
    <w:abstractNumId w:val="13"/>
  </w:num>
  <w:num w:numId="14" w16cid:durableId="1790080224">
    <w:abstractNumId w:val="7"/>
  </w:num>
  <w:num w:numId="15" w16cid:durableId="242758248">
    <w:abstractNumId w:val="10"/>
  </w:num>
  <w:num w:numId="16" w16cid:durableId="1423646968">
    <w:abstractNumId w:val="2"/>
  </w:num>
  <w:num w:numId="17" w16cid:durableId="810368173">
    <w:abstractNumId w:val="6"/>
  </w:num>
  <w:num w:numId="18" w16cid:durableId="2125808521">
    <w:abstractNumId w:val="5"/>
  </w:num>
  <w:num w:numId="19" w16cid:durableId="10221220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en-AU" w:vendorID="64" w:dllVersion="6" w:nlCheck="1" w:checkStyle="1"/>
  <w:activeWritingStyle w:appName="MSWord" w:lang="en-AU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B1"/>
    <w:rsid w:val="00004353"/>
    <w:rsid w:val="00014EFE"/>
    <w:rsid w:val="000165C4"/>
    <w:rsid w:val="00022587"/>
    <w:rsid w:val="000249FC"/>
    <w:rsid w:val="0002703D"/>
    <w:rsid w:val="00030D64"/>
    <w:rsid w:val="00034F12"/>
    <w:rsid w:val="00036A28"/>
    <w:rsid w:val="000466D2"/>
    <w:rsid w:val="00054AF5"/>
    <w:rsid w:val="00056234"/>
    <w:rsid w:val="0006033F"/>
    <w:rsid w:val="0006361C"/>
    <w:rsid w:val="0006433E"/>
    <w:rsid w:val="00064D76"/>
    <w:rsid w:val="000669B6"/>
    <w:rsid w:val="00071291"/>
    <w:rsid w:val="00091F1E"/>
    <w:rsid w:val="00097343"/>
    <w:rsid w:val="000A3599"/>
    <w:rsid w:val="000A59DF"/>
    <w:rsid w:val="000A68A6"/>
    <w:rsid w:val="000B1FF2"/>
    <w:rsid w:val="000B48F5"/>
    <w:rsid w:val="000B6B44"/>
    <w:rsid w:val="000C1125"/>
    <w:rsid w:val="000C2B2B"/>
    <w:rsid w:val="000C6C9C"/>
    <w:rsid w:val="000D2A3C"/>
    <w:rsid w:val="000E29A7"/>
    <w:rsid w:val="000F021B"/>
    <w:rsid w:val="000F6945"/>
    <w:rsid w:val="00100CE7"/>
    <w:rsid w:val="00101F66"/>
    <w:rsid w:val="00105BCC"/>
    <w:rsid w:val="00106DEE"/>
    <w:rsid w:val="00110DB8"/>
    <w:rsid w:val="0013038E"/>
    <w:rsid w:val="00130403"/>
    <w:rsid w:val="00130514"/>
    <w:rsid w:val="001344F1"/>
    <w:rsid w:val="00134809"/>
    <w:rsid w:val="001363D2"/>
    <w:rsid w:val="00146B75"/>
    <w:rsid w:val="00150E6C"/>
    <w:rsid w:val="00151476"/>
    <w:rsid w:val="00151D94"/>
    <w:rsid w:val="001526A3"/>
    <w:rsid w:val="00153E3B"/>
    <w:rsid w:val="001557EC"/>
    <w:rsid w:val="00161EE8"/>
    <w:rsid w:val="001760ED"/>
    <w:rsid w:val="00176585"/>
    <w:rsid w:val="0018679C"/>
    <w:rsid w:val="001948CD"/>
    <w:rsid w:val="001A0013"/>
    <w:rsid w:val="001A60F8"/>
    <w:rsid w:val="001A63FD"/>
    <w:rsid w:val="001A708D"/>
    <w:rsid w:val="001B2840"/>
    <w:rsid w:val="001B4105"/>
    <w:rsid w:val="001C3E18"/>
    <w:rsid w:val="001C6520"/>
    <w:rsid w:val="001C67CA"/>
    <w:rsid w:val="001C7E74"/>
    <w:rsid w:val="001E0974"/>
    <w:rsid w:val="001E2D45"/>
    <w:rsid w:val="001E3437"/>
    <w:rsid w:val="00202324"/>
    <w:rsid w:val="00216255"/>
    <w:rsid w:val="00225BD3"/>
    <w:rsid w:val="00240CB6"/>
    <w:rsid w:val="002449C3"/>
    <w:rsid w:val="00246438"/>
    <w:rsid w:val="00254754"/>
    <w:rsid w:val="00260C91"/>
    <w:rsid w:val="002618C6"/>
    <w:rsid w:val="002619CC"/>
    <w:rsid w:val="002644AC"/>
    <w:rsid w:val="00273A05"/>
    <w:rsid w:val="00280BB4"/>
    <w:rsid w:val="00291A7F"/>
    <w:rsid w:val="00297CEF"/>
    <w:rsid w:val="002A735C"/>
    <w:rsid w:val="002B1DF0"/>
    <w:rsid w:val="002B43A7"/>
    <w:rsid w:val="002D2C57"/>
    <w:rsid w:val="002D2E1A"/>
    <w:rsid w:val="002D36AF"/>
    <w:rsid w:val="002D6981"/>
    <w:rsid w:val="002D7E32"/>
    <w:rsid w:val="002F2004"/>
    <w:rsid w:val="002F3484"/>
    <w:rsid w:val="002F4F56"/>
    <w:rsid w:val="002F5721"/>
    <w:rsid w:val="003120A7"/>
    <w:rsid w:val="003134A4"/>
    <w:rsid w:val="00314333"/>
    <w:rsid w:val="003149D5"/>
    <w:rsid w:val="00316C08"/>
    <w:rsid w:val="003210C0"/>
    <w:rsid w:val="00323B1B"/>
    <w:rsid w:val="00323E09"/>
    <w:rsid w:val="00327644"/>
    <w:rsid w:val="003362AE"/>
    <w:rsid w:val="00341AAC"/>
    <w:rsid w:val="00352021"/>
    <w:rsid w:val="0035353A"/>
    <w:rsid w:val="00366C22"/>
    <w:rsid w:val="00366DF4"/>
    <w:rsid w:val="003742D4"/>
    <w:rsid w:val="00377364"/>
    <w:rsid w:val="00381BE5"/>
    <w:rsid w:val="00383AA1"/>
    <w:rsid w:val="00393002"/>
    <w:rsid w:val="00393BCB"/>
    <w:rsid w:val="003A110E"/>
    <w:rsid w:val="003A1881"/>
    <w:rsid w:val="003B0B82"/>
    <w:rsid w:val="003B0BE3"/>
    <w:rsid w:val="003C3A44"/>
    <w:rsid w:val="003D1F2D"/>
    <w:rsid w:val="003F28F4"/>
    <w:rsid w:val="003F49FF"/>
    <w:rsid w:val="003F4E35"/>
    <w:rsid w:val="0040635C"/>
    <w:rsid w:val="00411DA7"/>
    <w:rsid w:val="00414F77"/>
    <w:rsid w:val="0042247D"/>
    <w:rsid w:val="00425CC8"/>
    <w:rsid w:val="00435C76"/>
    <w:rsid w:val="0043758F"/>
    <w:rsid w:val="00442D98"/>
    <w:rsid w:val="004452F1"/>
    <w:rsid w:val="00450A63"/>
    <w:rsid w:val="00453C27"/>
    <w:rsid w:val="00454F82"/>
    <w:rsid w:val="00472DBD"/>
    <w:rsid w:val="00475C9A"/>
    <w:rsid w:val="00491450"/>
    <w:rsid w:val="004929FE"/>
    <w:rsid w:val="00495E25"/>
    <w:rsid w:val="004A53F8"/>
    <w:rsid w:val="004A5409"/>
    <w:rsid w:val="004A7FDF"/>
    <w:rsid w:val="004B2BB2"/>
    <w:rsid w:val="004B7938"/>
    <w:rsid w:val="004B799D"/>
    <w:rsid w:val="004C5B61"/>
    <w:rsid w:val="004C6631"/>
    <w:rsid w:val="004E44EE"/>
    <w:rsid w:val="004E4924"/>
    <w:rsid w:val="004E754D"/>
    <w:rsid w:val="004F0A80"/>
    <w:rsid w:val="004F2BEC"/>
    <w:rsid w:val="004F43BC"/>
    <w:rsid w:val="004F548D"/>
    <w:rsid w:val="004F6B2C"/>
    <w:rsid w:val="0050061B"/>
    <w:rsid w:val="0051005D"/>
    <w:rsid w:val="00511E20"/>
    <w:rsid w:val="0051252A"/>
    <w:rsid w:val="00513B83"/>
    <w:rsid w:val="00516C7F"/>
    <w:rsid w:val="00521962"/>
    <w:rsid w:val="00533000"/>
    <w:rsid w:val="0053319F"/>
    <w:rsid w:val="00543AE7"/>
    <w:rsid w:val="00546D0C"/>
    <w:rsid w:val="00547A98"/>
    <w:rsid w:val="005604B4"/>
    <w:rsid w:val="00561F4A"/>
    <w:rsid w:val="00564FED"/>
    <w:rsid w:val="0056702E"/>
    <w:rsid w:val="005670E4"/>
    <w:rsid w:val="0057216E"/>
    <w:rsid w:val="00572E14"/>
    <w:rsid w:val="00584DFA"/>
    <w:rsid w:val="00586451"/>
    <w:rsid w:val="00586D5E"/>
    <w:rsid w:val="0059706C"/>
    <w:rsid w:val="005A385E"/>
    <w:rsid w:val="005B1872"/>
    <w:rsid w:val="005B468C"/>
    <w:rsid w:val="005B6736"/>
    <w:rsid w:val="005C2092"/>
    <w:rsid w:val="005C2160"/>
    <w:rsid w:val="005C262D"/>
    <w:rsid w:val="005C3006"/>
    <w:rsid w:val="005C3D7A"/>
    <w:rsid w:val="005C6491"/>
    <w:rsid w:val="005D1F51"/>
    <w:rsid w:val="005D74C1"/>
    <w:rsid w:val="005E2860"/>
    <w:rsid w:val="005E4CF9"/>
    <w:rsid w:val="005F214B"/>
    <w:rsid w:val="005F439D"/>
    <w:rsid w:val="005F6D7A"/>
    <w:rsid w:val="00601232"/>
    <w:rsid w:val="00604B10"/>
    <w:rsid w:val="0060603F"/>
    <w:rsid w:val="00610500"/>
    <w:rsid w:val="006174F5"/>
    <w:rsid w:val="00623C6A"/>
    <w:rsid w:val="00623CD6"/>
    <w:rsid w:val="00623F41"/>
    <w:rsid w:val="0062728A"/>
    <w:rsid w:val="006309FD"/>
    <w:rsid w:val="00642D9C"/>
    <w:rsid w:val="00645CBF"/>
    <w:rsid w:val="00646698"/>
    <w:rsid w:val="00650AAE"/>
    <w:rsid w:val="00656820"/>
    <w:rsid w:val="00657843"/>
    <w:rsid w:val="00670289"/>
    <w:rsid w:val="00671DC0"/>
    <w:rsid w:val="00672317"/>
    <w:rsid w:val="00672E0A"/>
    <w:rsid w:val="00673642"/>
    <w:rsid w:val="00675829"/>
    <w:rsid w:val="00680D0B"/>
    <w:rsid w:val="006928CA"/>
    <w:rsid w:val="006A34B0"/>
    <w:rsid w:val="006A5F43"/>
    <w:rsid w:val="006A6C6F"/>
    <w:rsid w:val="006B33F9"/>
    <w:rsid w:val="006C0F1C"/>
    <w:rsid w:val="006C3FE4"/>
    <w:rsid w:val="006D034F"/>
    <w:rsid w:val="006D53F6"/>
    <w:rsid w:val="006D6639"/>
    <w:rsid w:val="006E3814"/>
    <w:rsid w:val="006F06E8"/>
    <w:rsid w:val="006F46AB"/>
    <w:rsid w:val="00701AD6"/>
    <w:rsid w:val="00731D37"/>
    <w:rsid w:val="007325B0"/>
    <w:rsid w:val="00741F6D"/>
    <w:rsid w:val="00742884"/>
    <w:rsid w:val="0074578F"/>
    <w:rsid w:val="00753069"/>
    <w:rsid w:val="00761F7B"/>
    <w:rsid w:val="00761FCA"/>
    <w:rsid w:val="00767EFB"/>
    <w:rsid w:val="00770EFB"/>
    <w:rsid w:val="00774E56"/>
    <w:rsid w:val="007768D8"/>
    <w:rsid w:val="00777272"/>
    <w:rsid w:val="00784618"/>
    <w:rsid w:val="00794B75"/>
    <w:rsid w:val="00794E50"/>
    <w:rsid w:val="007A6B9E"/>
    <w:rsid w:val="007B509D"/>
    <w:rsid w:val="007B676A"/>
    <w:rsid w:val="007C22B9"/>
    <w:rsid w:val="007C4903"/>
    <w:rsid w:val="007C59C1"/>
    <w:rsid w:val="007D742D"/>
    <w:rsid w:val="007E72B4"/>
    <w:rsid w:val="007F35DF"/>
    <w:rsid w:val="007F76F6"/>
    <w:rsid w:val="00800D77"/>
    <w:rsid w:val="00803190"/>
    <w:rsid w:val="008042E6"/>
    <w:rsid w:val="00807791"/>
    <w:rsid w:val="00810227"/>
    <w:rsid w:val="008151EC"/>
    <w:rsid w:val="0082477B"/>
    <w:rsid w:val="008248A8"/>
    <w:rsid w:val="008311F3"/>
    <w:rsid w:val="00836C20"/>
    <w:rsid w:val="00852B03"/>
    <w:rsid w:val="00854E5D"/>
    <w:rsid w:val="008555A7"/>
    <w:rsid w:val="0085788C"/>
    <w:rsid w:val="00861F8D"/>
    <w:rsid w:val="00865CCB"/>
    <w:rsid w:val="00867AC0"/>
    <w:rsid w:val="00883D92"/>
    <w:rsid w:val="008922A1"/>
    <w:rsid w:val="00893824"/>
    <w:rsid w:val="00893BD3"/>
    <w:rsid w:val="008A2648"/>
    <w:rsid w:val="008A2AFB"/>
    <w:rsid w:val="008A7C0E"/>
    <w:rsid w:val="008B25A0"/>
    <w:rsid w:val="008B6FA9"/>
    <w:rsid w:val="008C5F4B"/>
    <w:rsid w:val="008D263E"/>
    <w:rsid w:val="008D3F63"/>
    <w:rsid w:val="008D5319"/>
    <w:rsid w:val="008D5949"/>
    <w:rsid w:val="008E3739"/>
    <w:rsid w:val="0090247F"/>
    <w:rsid w:val="00903EFC"/>
    <w:rsid w:val="00904A49"/>
    <w:rsid w:val="00905CA5"/>
    <w:rsid w:val="009200A2"/>
    <w:rsid w:val="009252F6"/>
    <w:rsid w:val="00927FB9"/>
    <w:rsid w:val="00945642"/>
    <w:rsid w:val="00945694"/>
    <w:rsid w:val="00952280"/>
    <w:rsid w:val="0095342E"/>
    <w:rsid w:val="0095732E"/>
    <w:rsid w:val="009701EC"/>
    <w:rsid w:val="00983CAE"/>
    <w:rsid w:val="0098440C"/>
    <w:rsid w:val="009862D6"/>
    <w:rsid w:val="009A296F"/>
    <w:rsid w:val="009B4746"/>
    <w:rsid w:val="009B5798"/>
    <w:rsid w:val="009C16D1"/>
    <w:rsid w:val="009C5A17"/>
    <w:rsid w:val="009C743C"/>
    <w:rsid w:val="009D7277"/>
    <w:rsid w:val="009E0106"/>
    <w:rsid w:val="009E0E2C"/>
    <w:rsid w:val="009E61FD"/>
    <w:rsid w:val="009F5744"/>
    <w:rsid w:val="009F6C3C"/>
    <w:rsid w:val="00A02333"/>
    <w:rsid w:val="00A1019F"/>
    <w:rsid w:val="00A112BE"/>
    <w:rsid w:val="00A436C7"/>
    <w:rsid w:val="00A44511"/>
    <w:rsid w:val="00A469B9"/>
    <w:rsid w:val="00A67E45"/>
    <w:rsid w:val="00A81E4C"/>
    <w:rsid w:val="00A84786"/>
    <w:rsid w:val="00A92891"/>
    <w:rsid w:val="00AA0DF1"/>
    <w:rsid w:val="00AA1DE4"/>
    <w:rsid w:val="00AA467A"/>
    <w:rsid w:val="00AA5623"/>
    <w:rsid w:val="00AA6892"/>
    <w:rsid w:val="00AB19F4"/>
    <w:rsid w:val="00AB5FEE"/>
    <w:rsid w:val="00AC1461"/>
    <w:rsid w:val="00AC7C0E"/>
    <w:rsid w:val="00AD61B2"/>
    <w:rsid w:val="00AD6C8D"/>
    <w:rsid w:val="00AE0991"/>
    <w:rsid w:val="00AE1503"/>
    <w:rsid w:val="00AE151E"/>
    <w:rsid w:val="00AE4F83"/>
    <w:rsid w:val="00AE5C7E"/>
    <w:rsid w:val="00AF5629"/>
    <w:rsid w:val="00AF7EC1"/>
    <w:rsid w:val="00B007EF"/>
    <w:rsid w:val="00B07543"/>
    <w:rsid w:val="00B21DBA"/>
    <w:rsid w:val="00B24B8D"/>
    <w:rsid w:val="00B31898"/>
    <w:rsid w:val="00B35DE5"/>
    <w:rsid w:val="00B44DE6"/>
    <w:rsid w:val="00B563F2"/>
    <w:rsid w:val="00B61F04"/>
    <w:rsid w:val="00B642D0"/>
    <w:rsid w:val="00B709E3"/>
    <w:rsid w:val="00B74251"/>
    <w:rsid w:val="00B7454B"/>
    <w:rsid w:val="00B763FF"/>
    <w:rsid w:val="00B93139"/>
    <w:rsid w:val="00BA17D7"/>
    <w:rsid w:val="00BB06EA"/>
    <w:rsid w:val="00BB096A"/>
    <w:rsid w:val="00BB517B"/>
    <w:rsid w:val="00BB73D2"/>
    <w:rsid w:val="00BC5CB9"/>
    <w:rsid w:val="00BC7036"/>
    <w:rsid w:val="00BC76A3"/>
    <w:rsid w:val="00BD1AD5"/>
    <w:rsid w:val="00BD2FEE"/>
    <w:rsid w:val="00BD40E6"/>
    <w:rsid w:val="00BD592E"/>
    <w:rsid w:val="00BE1666"/>
    <w:rsid w:val="00BE2B31"/>
    <w:rsid w:val="00BE70D2"/>
    <w:rsid w:val="00BF2D2E"/>
    <w:rsid w:val="00BF3792"/>
    <w:rsid w:val="00BF4171"/>
    <w:rsid w:val="00BF692E"/>
    <w:rsid w:val="00C0438A"/>
    <w:rsid w:val="00C106C1"/>
    <w:rsid w:val="00C11007"/>
    <w:rsid w:val="00C22D31"/>
    <w:rsid w:val="00C236FB"/>
    <w:rsid w:val="00C2783B"/>
    <w:rsid w:val="00C27CD8"/>
    <w:rsid w:val="00C43EBD"/>
    <w:rsid w:val="00C44E07"/>
    <w:rsid w:val="00C5366E"/>
    <w:rsid w:val="00C71CB3"/>
    <w:rsid w:val="00C864C7"/>
    <w:rsid w:val="00C87E6A"/>
    <w:rsid w:val="00C9005C"/>
    <w:rsid w:val="00C91682"/>
    <w:rsid w:val="00C95F18"/>
    <w:rsid w:val="00C97520"/>
    <w:rsid w:val="00CA0675"/>
    <w:rsid w:val="00CA43F5"/>
    <w:rsid w:val="00CB0DB2"/>
    <w:rsid w:val="00CB3E03"/>
    <w:rsid w:val="00CC3440"/>
    <w:rsid w:val="00CD43AB"/>
    <w:rsid w:val="00CD548A"/>
    <w:rsid w:val="00CD6E48"/>
    <w:rsid w:val="00CE29DE"/>
    <w:rsid w:val="00CE5380"/>
    <w:rsid w:val="00CE7408"/>
    <w:rsid w:val="00CF05E4"/>
    <w:rsid w:val="00CF0C2C"/>
    <w:rsid w:val="00CF33DE"/>
    <w:rsid w:val="00CF7FD5"/>
    <w:rsid w:val="00D01447"/>
    <w:rsid w:val="00D01FD2"/>
    <w:rsid w:val="00D0259D"/>
    <w:rsid w:val="00D02893"/>
    <w:rsid w:val="00D03DEE"/>
    <w:rsid w:val="00D04079"/>
    <w:rsid w:val="00D06CCB"/>
    <w:rsid w:val="00D07A11"/>
    <w:rsid w:val="00D127AF"/>
    <w:rsid w:val="00D16AF9"/>
    <w:rsid w:val="00D16F66"/>
    <w:rsid w:val="00D1796E"/>
    <w:rsid w:val="00D2697D"/>
    <w:rsid w:val="00D36FF9"/>
    <w:rsid w:val="00D37FA1"/>
    <w:rsid w:val="00D459AC"/>
    <w:rsid w:val="00D505B1"/>
    <w:rsid w:val="00D51780"/>
    <w:rsid w:val="00D54DF7"/>
    <w:rsid w:val="00D55260"/>
    <w:rsid w:val="00D612B4"/>
    <w:rsid w:val="00D66122"/>
    <w:rsid w:val="00D66C7A"/>
    <w:rsid w:val="00D8197A"/>
    <w:rsid w:val="00D81F69"/>
    <w:rsid w:val="00D859A3"/>
    <w:rsid w:val="00D961CE"/>
    <w:rsid w:val="00DA0189"/>
    <w:rsid w:val="00DA1D80"/>
    <w:rsid w:val="00DA3F09"/>
    <w:rsid w:val="00DA68C4"/>
    <w:rsid w:val="00DB2602"/>
    <w:rsid w:val="00DB3749"/>
    <w:rsid w:val="00DC0357"/>
    <w:rsid w:val="00DC4421"/>
    <w:rsid w:val="00DC65DD"/>
    <w:rsid w:val="00DD4AC9"/>
    <w:rsid w:val="00DD6650"/>
    <w:rsid w:val="00DD6FB3"/>
    <w:rsid w:val="00DE1B1E"/>
    <w:rsid w:val="00DF2491"/>
    <w:rsid w:val="00E03DEE"/>
    <w:rsid w:val="00E213B7"/>
    <w:rsid w:val="00E22381"/>
    <w:rsid w:val="00E26823"/>
    <w:rsid w:val="00E46117"/>
    <w:rsid w:val="00E473AB"/>
    <w:rsid w:val="00E50783"/>
    <w:rsid w:val="00E61301"/>
    <w:rsid w:val="00E625A9"/>
    <w:rsid w:val="00E72426"/>
    <w:rsid w:val="00E75C55"/>
    <w:rsid w:val="00E77310"/>
    <w:rsid w:val="00E776A6"/>
    <w:rsid w:val="00E90DBF"/>
    <w:rsid w:val="00E92386"/>
    <w:rsid w:val="00E95A2B"/>
    <w:rsid w:val="00EA0D6B"/>
    <w:rsid w:val="00EB27C4"/>
    <w:rsid w:val="00EB4578"/>
    <w:rsid w:val="00EB48A9"/>
    <w:rsid w:val="00EB7E48"/>
    <w:rsid w:val="00EC1F02"/>
    <w:rsid w:val="00EC7467"/>
    <w:rsid w:val="00ED6FD5"/>
    <w:rsid w:val="00EE44B0"/>
    <w:rsid w:val="00EE5415"/>
    <w:rsid w:val="00EF568F"/>
    <w:rsid w:val="00F00E88"/>
    <w:rsid w:val="00F01329"/>
    <w:rsid w:val="00F05DA9"/>
    <w:rsid w:val="00F17CA6"/>
    <w:rsid w:val="00F2371A"/>
    <w:rsid w:val="00F25FE3"/>
    <w:rsid w:val="00F31B06"/>
    <w:rsid w:val="00F32D78"/>
    <w:rsid w:val="00F41306"/>
    <w:rsid w:val="00F42985"/>
    <w:rsid w:val="00F43AA6"/>
    <w:rsid w:val="00F523ED"/>
    <w:rsid w:val="00F57FF5"/>
    <w:rsid w:val="00F65184"/>
    <w:rsid w:val="00F6560B"/>
    <w:rsid w:val="00F67CDC"/>
    <w:rsid w:val="00F742AC"/>
    <w:rsid w:val="00F7637E"/>
    <w:rsid w:val="00F77505"/>
    <w:rsid w:val="00F7752A"/>
    <w:rsid w:val="00F91B94"/>
    <w:rsid w:val="00F92D68"/>
    <w:rsid w:val="00F97F0E"/>
    <w:rsid w:val="00FA1AEB"/>
    <w:rsid w:val="00FA54FB"/>
    <w:rsid w:val="00FA70AC"/>
    <w:rsid w:val="00FB0C6A"/>
    <w:rsid w:val="00FB2239"/>
    <w:rsid w:val="00FC0019"/>
    <w:rsid w:val="00FC218A"/>
    <w:rsid w:val="00FC58F3"/>
    <w:rsid w:val="00FC63BA"/>
    <w:rsid w:val="00FD283F"/>
    <w:rsid w:val="00FD2E0F"/>
    <w:rsid w:val="00FD444C"/>
    <w:rsid w:val="00FE03AE"/>
    <w:rsid w:val="00FE2FBB"/>
    <w:rsid w:val="00FF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1AECAE6"/>
  <w15:chartTrackingRefBased/>
  <w15:docId w15:val="{606D2DED-F5A1-4B54-80DA-E9C626B4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qFormat/>
    <w:rsid w:val="003149D5"/>
    <w:pPr>
      <w:keepNext/>
      <w:spacing w:before="240" w:after="60"/>
      <w:outlineLvl w:val="0"/>
    </w:pPr>
    <w:rPr>
      <w:rFonts w:ascii="Verdana" w:hAnsi="Verdana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97343"/>
    <w:pPr>
      <w:keepNext/>
      <w:spacing w:before="240" w:after="60"/>
      <w:outlineLvl w:val="1"/>
    </w:pPr>
    <w:rPr>
      <w:rFonts w:ascii="Verdana" w:hAnsi="Verdana"/>
      <w:b/>
      <w:sz w:val="24"/>
    </w:rPr>
  </w:style>
  <w:style w:type="paragraph" w:styleId="Heading3">
    <w:name w:val="heading 3"/>
    <w:basedOn w:val="Normal"/>
    <w:next w:val="Normal"/>
    <w:qFormat/>
    <w:rsid w:val="003149D5"/>
    <w:pPr>
      <w:keepNext/>
      <w:spacing w:before="240" w:after="60"/>
      <w:outlineLvl w:val="2"/>
    </w:pPr>
    <w:rPr>
      <w:rFonts w:ascii="Verdana" w:hAnsi="Verdan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OSLBodyText">
    <w:name w:val="OSL Body Text"/>
    <w:basedOn w:val="Normal"/>
    <w:rsid w:val="00777272"/>
    <w:pPr>
      <w:spacing w:after="240"/>
    </w:pPr>
    <w:rPr>
      <w:rFonts w:ascii="Verdana" w:hAnsi="Verdana"/>
    </w:rPr>
  </w:style>
  <w:style w:type="paragraph" w:customStyle="1" w:styleId="StyleHeading2VerdanaNotItalic">
    <w:name w:val="Style Heading 2 + Verdana Not Italic"/>
    <w:basedOn w:val="Heading2"/>
    <w:next w:val="OSLBodyText"/>
    <w:rsid w:val="00777272"/>
    <w:pPr>
      <w:spacing w:after="120"/>
    </w:pPr>
    <w:rPr>
      <w:bCs/>
      <w:i/>
    </w:rPr>
  </w:style>
  <w:style w:type="paragraph" w:styleId="BalloonText">
    <w:name w:val="Balloon Text"/>
    <w:basedOn w:val="Normal"/>
    <w:semiHidden/>
    <w:rsid w:val="00BB517B"/>
    <w:rPr>
      <w:rFonts w:ascii="Tahoma" w:hAnsi="Tahoma" w:cs="Tahoma"/>
      <w:sz w:val="16"/>
      <w:szCs w:val="16"/>
    </w:rPr>
  </w:style>
  <w:style w:type="paragraph" w:customStyle="1" w:styleId="DocStatus">
    <w:name w:val="DocStatus"/>
    <w:basedOn w:val="Normal"/>
    <w:rsid w:val="00CB3E03"/>
    <w:pPr>
      <w:spacing w:before="60"/>
    </w:pPr>
    <w:rPr>
      <w:rFonts w:ascii="Verdana" w:hAnsi="Verdana"/>
      <w:color w:val="008080"/>
      <w:sz w:val="16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D74C1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n-US" w:eastAsia="en-US"/>
    </w:rPr>
  </w:style>
  <w:style w:type="paragraph" w:styleId="TOC2">
    <w:name w:val="toc 2"/>
    <w:basedOn w:val="Normal"/>
    <w:next w:val="Normal"/>
    <w:autoRedefine/>
    <w:uiPriority w:val="39"/>
    <w:rsid w:val="005D74C1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rsid w:val="002618C6"/>
    <w:pPr>
      <w:spacing w:after="100"/>
    </w:pPr>
  </w:style>
  <w:style w:type="paragraph" w:styleId="TOC3">
    <w:name w:val="toc 3"/>
    <w:basedOn w:val="Normal"/>
    <w:next w:val="Normal"/>
    <w:autoRedefine/>
    <w:uiPriority w:val="39"/>
    <w:rsid w:val="002618C6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2618C6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2618C6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2618C6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2618C6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2618C6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2618C6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2618C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270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james.sharepoint.com/sites/Learning/SitePages/Office-Worker.aspx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gjames.sharepoint.com/sites/Learning/SitePages/InductionHub.aspx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ct\ICT%20Technical%20Documents\Templates\ICT%20Tech%20Notes%20-%20Gener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754D7-856A-4FCE-8656-B6E3665124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8FF061-FD1B-4773-AAF3-EE878CD4442B}">
  <ds:schemaRefs>
    <ds:schemaRef ds:uri="http://schemas.microsoft.com/office/2006/metadata/properties"/>
    <ds:schemaRef ds:uri="http://schemas.microsoft.com/office/infopath/2007/PartnerControls"/>
    <ds:schemaRef ds:uri="3924b71c-c110-48ea-bc51-2f03443883fd"/>
    <ds:schemaRef ds:uri="a7130040-a85f-40f6-8ab2-b11de916c767"/>
  </ds:schemaRefs>
</ds:datastoreItem>
</file>

<file path=customXml/itemProps3.xml><?xml version="1.0" encoding="utf-8"?>
<ds:datastoreItem xmlns:ds="http://schemas.openxmlformats.org/officeDocument/2006/customXml" ds:itemID="{23FDFD3E-6D72-4A26-BDF5-5BB8011E07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BFE65E-183E-4FFD-A063-8B5462936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ICT Tech Notes - General.dot</Template>
  <TotalTime>1602</TotalTime>
  <Pages>13</Pages>
  <Words>3261</Words>
  <Characters>18594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</vt:lpstr>
    </vt:vector>
  </TitlesOfParts>
  <Manager>Jonathan Payne</Manager>
  <Company>Oil Search Ltd</Company>
  <LinksUpToDate>false</LinksUpToDate>
  <CharactersWithSpaces>21812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</dc:title>
  <dc:subject>Tech Note Subject</dc:subject>
  <dc:creator>Darren Daly</dc:creator>
  <cp:keywords/>
  <cp:lastModifiedBy>Mat Gallehawk</cp:lastModifiedBy>
  <cp:revision>364</cp:revision>
  <cp:lastPrinted>2009-05-07T07:26:00Z</cp:lastPrinted>
  <dcterms:created xsi:type="dcterms:W3CDTF">2021-10-07T21:09:00Z</dcterms:created>
  <dcterms:modified xsi:type="dcterms:W3CDTF">2023-03-15T07:28:00Z</dcterms:modified>
  <cp:category>One Off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i4>1</vt:i4>
  </property>
  <property fmtid="{D5CDD505-2E9C-101B-9397-08002B2CF9AE}" pid="3" name="ContentTypeId">
    <vt:lpwstr>0x010100EF4EA6FF5D9B274F9B14E2D5A664A837</vt:lpwstr>
  </property>
  <property fmtid="{D5CDD505-2E9C-101B-9397-08002B2CF9AE}" pid="4" name="MediaServiceImageTags">
    <vt:lpwstr/>
  </property>
</Properties>
</file>