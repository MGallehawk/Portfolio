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14:paraId="49EB30B8" w14:textId="77777777" w:rsidTr="101F6DC2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2728A" w:rsidRDefault="003D1F2D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Topic</w:t>
            </w:r>
            <w:r w:rsidRPr="0062728A">
              <w:rPr>
                <w:rFonts w:ascii="Verdana" w:hAnsi="Verdana"/>
                <w:b/>
                <w:sz w:val="18"/>
                <w:szCs w:val="18"/>
              </w:rPr>
              <w:t>:</w:t>
            </w:r>
          </w:p>
        </w:tc>
        <w:tc>
          <w:tcPr>
            <w:tcW w:w="8221" w:type="dxa"/>
          </w:tcPr>
          <w:p w14:paraId="33C28EC0" w14:textId="579E7C20" w:rsidR="003D1F2D" w:rsidRPr="0062728A" w:rsidRDefault="1DA23F37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 w:rsidRPr="101F6DC2">
              <w:rPr>
                <w:rFonts w:ascii="Verdana" w:hAnsi="Verdana"/>
                <w:sz w:val="18"/>
                <w:szCs w:val="18"/>
              </w:rPr>
              <w:t>Create a meeting room</w:t>
            </w:r>
            <w:r w:rsidR="293CA4A8" w:rsidRPr="101F6DC2">
              <w:rPr>
                <w:rFonts w:ascii="Verdana" w:hAnsi="Verdana"/>
                <w:sz w:val="18"/>
                <w:szCs w:val="18"/>
              </w:rPr>
              <w:t xml:space="preserve"> </w:t>
            </w:r>
            <w:r w:rsidR="5CDF4946" w:rsidRPr="101F6DC2">
              <w:rPr>
                <w:rFonts w:ascii="Verdana" w:hAnsi="Verdana"/>
                <w:sz w:val="18"/>
                <w:szCs w:val="18"/>
              </w:rPr>
              <w:t>in Exchange</w:t>
            </w:r>
          </w:p>
        </w:tc>
      </w:tr>
    </w:tbl>
    <w:p w14:paraId="5EB8DBEF" w14:textId="77777777" w:rsidR="00004353" w:rsidRPr="0062728A" w:rsidRDefault="00004353" w:rsidP="0062728A"/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004353" w14:paraId="13742112" w14:textId="77777777" w:rsidTr="101F6DC2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004353" w:rsidRPr="0062728A" w:rsidRDefault="00004353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Description:</w:t>
            </w:r>
          </w:p>
        </w:tc>
        <w:tc>
          <w:tcPr>
            <w:tcW w:w="8221" w:type="dxa"/>
            <w:vAlign w:val="center"/>
          </w:tcPr>
          <w:p w14:paraId="72B7E25E" w14:textId="45F0AC1A" w:rsidR="00AA5623" w:rsidRPr="0062728A" w:rsidRDefault="215DAAD1" w:rsidP="0062728A">
            <w:pPr>
              <w:spacing w:before="80" w:after="80"/>
              <w:rPr>
                <w:rFonts w:ascii="Verdana" w:hAnsi="Verdana"/>
                <w:sz w:val="18"/>
                <w:szCs w:val="18"/>
              </w:rPr>
            </w:pPr>
            <w:r w:rsidRPr="101F6DC2">
              <w:rPr>
                <w:rFonts w:ascii="Verdana" w:hAnsi="Verdana"/>
                <w:sz w:val="18"/>
                <w:szCs w:val="18"/>
              </w:rPr>
              <w:t>Create a meeting room</w:t>
            </w:r>
            <w:r w:rsidR="2A0475F8" w:rsidRPr="101F6DC2">
              <w:rPr>
                <w:rFonts w:ascii="Verdana" w:hAnsi="Verdana"/>
                <w:sz w:val="18"/>
                <w:szCs w:val="18"/>
              </w:rPr>
              <w:t xml:space="preserve"> in Exchange </w:t>
            </w:r>
          </w:p>
        </w:tc>
      </w:tr>
    </w:tbl>
    <w:p w14:paraId="692558D3" w14:textId="77777777" w:rsidR="00004353" w:rsidRPr="00FE03AE" w:rsidRDefault="008042E6" w:rsidP="00777272">
      <w:pPr>
        <w:pStyle w:val="StyleHeading2VerdanaNotItalic"/>
      </w:pPr>
      <w:r>
        <w:t>Document Control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2728A" w:rsidRDefault="008042E6" w:rsidP="0062728A">
            <w:pPr>
              <w:spacing w:before="80" w:after="80"/>
              <w:rPr>
                <w:rFonts w:ascii="Verdana" w:hAnsi="Verdana"/>
                <w:b/>
                <w:sz w:val="18"/>
                <w:szCs w:val="18"/>
              </w:rPr>
            </w:pPr>
            <w:r w:rsidRPr="0062728A">
              <w:rPr>
                <w:rFonts w:ascii="Verdana" w:hAnsi="Verdana"/>
                <w:b/>
                <w:sz w:val="18"/>
                <w:szCs w:val="18"/>
              </w:rPr>
              <w:t>By (User)</w:t>
            </w:r>
          </w:p>
        </w:tc>
      </w:tr>
      <w:tr w:rsidR="008042E6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14821765" w:rsidR="008042E6" w:rsidRPr="00FE03AE" w:rsidRDefault="00392E2B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</w:t>
            </w:r>
            <w:r w:rsidR="008042E6">
              <w:rPr>
                <w:rFonts w:ascii="Verdana" w:hAnsi="Verdana"/>
                <w:sz w:val="18"/>
                <w:szCs w:val="18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165253EC" w:rsidR="008042E6" w:rsidRPr="00FE03AE" w:rsidRDefault="00392E2B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30/03/2023</w:t>
            </w:r>
          </w:p>
        </w:tc>
        <w:tc>
          <w:tcPr>
            <w:tcW w:w="6710" w:type="dxa"/>
            <w:vAlign w:val="center"/>
          </w:tcPr>
          <w:p w14:paraId="11235570" w14:textId="7D67344F" w:rsidR="008042E6" w:rsidRPr="00FE03AE" w:rsidRDefault="00392E2B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Document Creation</w:t>
            </w:r>
          </w:p>
        </w:tc>
        <w:tc>
          <w:tcPr>
            <w:tcW w:w="1701" w:type="dxa"/>
          </w:tcPr>
          <w:p w14:paraId="13916CFA" w14:textId="348BC1AA" w:rsidR="008042E6" w:rsidRPr="00FE03AE" w:rsidRDefault="00392E2B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Mathew Gallehawk</w:t>
            </w:r>
          </w:p>
        </w:tc>
      </w:tr>
      <w:tr w:rsidR="00E008C6" w14:paraId="215C550C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8427056" w14:textId="77777777" w:rsidR="00E008C6" w:rsidRDefault="00E008C6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181" w:type="dxa"/>
            <w:vAlign w:val="center"/>
          </w:tcPr>
          <w:p w14:paraId="77DC37E1" w14:textId="315CC22D" w:rsidR="00E008C6" w:rsidRDefault="00E008C6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26/04</w:t>
            </w:r>
          </w:p>
        </w:tc>
        <w:tc>
          <w:tcPr>
            <w:tcW w:w="6710" w:type="dxa"/>
            <w:vAlign w:val="center"/>
          </w:tcPr>
          <w:p w14:paraId="5658AC1F" w14:textId="6C27A8C7" w:rsidR="00E008C6" w:rsidRDefault="008972ED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Updated </w:t>
            </w:r>
            <w:r w:rsidR="007619D4">
              <w:rPr>
                <w:rFonts w:ascii="Verdana" w:hAnsi="Verdana"/>
                <w:sz w:val="18"/>
                <w:szCs w:val="18"/>
              </w:rPr>
              <w:t xml:space="preserve">switch from </w:t>
            </w:r>
            <w:proofErr w:type="spellStart"/>
            <w:r w:rsidR="009A4654">
              <w:rPr>
                <w:rFonts w:ascii="Verdana" w:hAnsi="Verdana"/>
                <w:sz w:val="18"/>
                <w:szCs w:val="18"/>
              </w:rPr>
              <w:t>limitedDetails</w:t>
            </w:r>
            <w:proofErr w:type="spellEnd"/>
            <w:r w:rsidR="007619D4">
              <w:rPr>
                <w:rFonts w:ascii="Verdana" w:hAnsi="Verdana"/>
                <w:sz w:val="18"/>
                <w:szCs w:val="18"/>
              </w:rPr>
              <w:t xml:space="preserve"> to reviewer</w:t>
            </w:r>
            <w:r w:rsidR="009A4654">
              <w:rPr>
                <w:rFonts w:ascii="Verdana" w:hAnsi="Verdana"/>
                <w:sz w:val="18"/>
                <w:szCs w:val="18"/>
              </w:rPr>
              <w:t xml:space="preserve"> </w:t>
            </w:r>
            <w:r w:rsidR="00654CA4" w:rsidRPr="00654CA4">
              <w:rPr>
                <w:rFonts w:ascii="Verdana" w:hAnsi="Verdana"/>
                <w:sz w:val="18"/>
                <w:szCs w:val="18"/>
              </w:rPr>
              <w:t>INC0037295</w:t>
            </w:r>
          </w:p>
        </w:tc>
        <w:tc>
          <w:tcPr>
            <w:tcW w:w="1701" w:type="dxa"/>
          </w:tcPr>
          <w:p w14:paraId="22D004FE" w14:textId="7B3E1BFC" w:rsidR="00E008C6" w:rsidRDefault="00654CA4" w:rsidP="008042E6">
            <w:pPr>
              <w:spacing w:before="40" w:after="4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Mathew Gallehawk</w:t>
            </w:r>
          </w:p>
        </w:tc>
      </w:tr>
    </w:tbl>
    <w:p w14:paraId="3D1DFBC8" w14:textId="77777777" w:rsidR="00442D98" w:rsidRDefault="00442D98">
      <w:pPr>
        <w:pStyle w:val="Heading2"/>
        <w:sectPr w:rsidR="00442D98" w:rsidSect="00543AE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42F3225" w14:textId="77777777" w:rsidR="00BB73D2" w:rsidRDefault="00BB73D2" w:rsidP="00BB73D2">
      <w:pPr>
        <w:pStyle w:val="StyleHeading2VerdanaNotItalic"/>
      </w:pPr>
      <w:r>
        <w:t>Scope</w:t>
      </w:r>
    </w:p>
    <w:p w14:paraId="2BFF4BD7" w14:textId="3ED02FFE" w:rsidR="004A66E2" w:rsidRDefault="006172E5" w:rsidP="006172E5">
      <w:pPr>
        <w:pStyle w:val="OSLBodyText"/>
        <w:numPr>
          <w:ilvl w:val="0"/>
          <w:numId w:val="10"/>
        </w:numPr>
      </w:pPr>
      <w:r>
        <w:t>Creat</w:t>
      </w:r>
      <w:r w:rsidR="00BB7849">
        <w:t>ing</w:t>
      </w:r>
      <w:r>
        <w:t xml:space="preserve"> </w:t>
      </w:r>
      <w:r w:rsidR="00EC6A12">
        <w:t>room.</w:t>
      </w:r>
    </w:p>
    <w:p w14:paraId="7C74D396" w14:textId="5746C68C" w:rsidR="006172E5" w:rsidRDefault="00325D4B" w:rsidP="006172E5">
      <w:pPr>
        <w:pStyle w:val="OSLBodyText"/>
        <w:numPr>
          <w:ilvl w:val="0"/>
          <w:numId w:val="10"/>
        </w:numPr>
      </w:pPr>
      <w:r>
        <w:t>Administer</w:t>
      </w:r>
      <w:r w:rsidR="00696D2A">
        <w:t>ing</w:t>
      </w:r>
      <w:r>
        <w:t xml:space="preserve"> calendar to show meeting </w:t>
      </w:r>
      <w:r w:rsidR="00EC6A12">
        <w:t>details.</w:t>
      </w:r>
    </w:p>
    <w:p w14:paraId="459D979F" w14:textId="0DC9B1DD" w:rsidR="004A66E2" w:rsidRDefault="004A66E2" w:rsidP="004A66E2">
      <w:pPr>
        <w:pStyle w:val="StyleHeading2VerdanaNotItalic"/>
      </w:pPr>
      <w:r>
        <w:t>Requirements</w:t>
      </w:r>
    </w:p>
    <w:p w14:paraId="11C6F18D" w14:textId="325AC02A" w:rsidR="004A66E2" w:rsidRDefault="006172E5" w:rsidP="006172E5">
      <w:pPr>
        <w:pStyle w:val="OSLBodyText"/>
        <w:numPr>
          <w:ilvl w:val="0"/>
          <w:numId w:val="9"/>
        </w:numPr>
      </w:pPr>
      <w:r>
        <w:t>Exchange admin centre access.</w:t>
      </w:r>
      <w:r w:rsidR="00491B3B">
        <w:br/>
      </w:r>
      <w:hyperlink r:id="rId16" w:anchor="/homepage" w:history="1">
        <w:r w:rsidR="00491B3B" w:rsidRPr="002F1134">
          <w:rPr>
            <w:rStyle w:val="Hyperlink"/>
          </w:rPr>
          <w:t>https://admin.exchange.microsoft.com/#/homepage</w:t>
        </w:r>
      </w:hyperlink>
      <w:r w:rsidR="00491B3B">
        <w:t xml:space="preserve"> </w:t>
      </w:r>
    </w:p>
    <w:p w14:paraId="0632499C" w14:textId="0255E840" w:rsidR="00491B3B" w:rsidRDefault="006172E5" w:rsidP="00491B3B">
      <w:pPr>
        <w:pStyle w:val="OSLBodyText"/>
        <w:numPr>
          <w:ilvl w:val="0"/>
          <w:numId w:val="9"/>
        </w:numPr>
      </w:pPr>
      <w:r>
        <w:t xml:space="preserve">Exchange PowerShell access </w:t>
      </w:r>
      <w:r w:rsidR="00491B3B">
        <w:br/>
      </w:r>
      <w:proofErr w:type="spellStart"/>
      <w:r w:rsidR="00986CB9">
        <w:t>ps</w:t>
      </w:r>
      <w:proofErr w:type="spellEnd"/>
      <w:r w:rsidR="00986CB9">
        <w:t xml:space="preserve">: </w:t>
      </w:r>
      <w:r w:rsidR="00491B3B">
        <w:t>connect-</w:t>
      </w:r>
      <w:proofErr w:type="spellStart"/>
      <w:r w:rsidR="00491B3B">
        <w:t>ExchangeOnline</w:t>
      </w:r>
      <w:proofErr w:type="spellEnd"/>
    </w:p>
    <w:p w14:paraId="75807603" w14:textId="2E22844F" w:rsidR="00325D4B" w:rsidRDefault="00325D4B" w:rsidP="00325D4B">
      <w:pPr>
        <w:pStyle w:val="Heading2"/>
      </w:pPr>
      <w:r>
        <w:t>Reference</w:t>
      </w:r>
    </w:p>
    <w:p w14:paraId="08225E98" w14:textId="3A8E2AA9" w:rsidR="00325D4B" w:rsidRDefault="00654CA4" w:rsidP="00325D4B">
      <w:hyperlink r:id="rId17" w:history="1">
        <w:r w:rsidR="006162E9" w:rsidRPr="002F1134">
          <w:rPr>
            <w:rStyle w:val="Hyperlink"/>
          </w:rPr>
          <w:t>https://lazyadmin.nl/office-365/show-details-room-mailbox-meetings-in-its-calendar-in-office-365/</w:t>
        </w:r>
      </w:hyperlink>
    </w:p>
    <w:p w14:paraId="0E718CB8" w14:textId="550161D5" w:rsidR="006162E9" w:rsidRPr="00325D4B" w:rsidRDefault="00654CA4" w:rsidP="00325D4B">
      <w:hyperlink r:id="rId18" w:history="1">
        <w:r w:rsidR="00D67C6A" w:rsidRPr="002F1134">
          <w:rPr>
            <w:rStyle w:val="Hyperlink"/>
          </w:rPr>
          <w:t>https://learn.microsoft.com/en-us/exchange/recipients/room-mailboxes?view=exchserver-2019</w:t>
        </w:r>
      </w:hyperlink>
      <w:r w:rsidR="00D67C6A">
        <w:t xml:space="preserve"> </w:t>
      </w:r>
    </w:p>
    <w:p w14:paraId="458BD9C7" w14:textId="212E8CAC" w:rsidR="00B955C8" w:rsidRDefault="00B955C8">
      <w:pPr>
        <w:rPr>
          <w:rFonts w:ascii="Verdana" w:hAnsi="Verdana"/>
          <w:b/>
          <w:i/>
          <w:sz w:val="24"/>
        </w:rPr>
      </w:pPr>
      <w:r>
        <w:br w:type="page"/>
      </w:r>
    </w:p>
    <w:p w14:paraId="59E2237A" w14:textId="3083A634" w:rsidR="00392E2B" w:rsidRDefault="00325D4B" w:rsidP="00325D4B">
      <w:pPr>
        <w:pStyle w:val="Heading2"/>
      </w:pPr>
      <w:r>
        <w:lastRenderedPageBreak/>
        <w:t xml:space="preserve">Room </w:t>
      </w:r>
      <w:r w:rsidR="00124964">
        <w:t>C</w:t>
      </w:r>
      <w:r>
        <w:t>reation</w:t>
      </w:r>
    </w:p>
    <w:p w14:paraId="187F4897" w14:textId="0C69DE5A" w:rsidR="003B11D8" w:rsidRDefault="00491B3B" w:rsidP="00491B3B">
      <w:pPr>
        <w:pStyle w:val="OSLBodyText"/>
        <w:numPr>
          <w:ilvl w:val="0"/>
          <w:numId w:val="11"/>
        </w:numPr>
      </w:pPr>
      <w:r>
        <w:t>Log into</w:t>
      </w:r>
      <w:r w:rsidR="00B55370">
        <w:t xml:space="preserve"> Exchange Admin </w:t>
      </w:r>
      <w:r w:rsidR="00D84297">
        <w:t>Centre</w:t>
      </w:r>
    </w:p>
    <w:p w14:paraId="0C322118" w14:textId="0868E6FE" w:rsidR="00B55370" w:rsidRDefault="00B46785" w:rsidP="00491B3B">
      <w:pPr>
        <w:pStyle w:val="OSLBodyText"/>
        <w:numPr>
          <w:ilvl w:val="0"/>
          <w:numId w:val="11"/>
        </w:numPr>
      </w:pPr>
      <w:r>
        <w:t>From the Blade on left select “</w:t>
      </w:r>
      <w:r w:rsidR="00D84297">
        <w:t>Resources</w:t>
      </w:r>
      <w:r>
        <w:t>”</w:t>
      </w:r>
    </w:p>
    <w:p w14:paraId="4C1F3BC9" w14:textId="63FDC226" w:rsidR="00B46785" w:rsidRDefault="00B46785" w:rsidP="00491B3B">
      <w:pPr>
        <w:pStyle w:val="OSLBodyText"/>
        <w:numPr>
          <w:ilvl w:val="0"/>
          <w:numId w:val="11"/>
        </w:numPr>
      </w:pPr>
      <w:r>
        <w:t xml:space="preserve">Select </w:t>
      </w:r>
      <w:r w:rsidR="00D84297">
        <w:t>“</w:t>
      </w:r>
      <w:r>
        <w:t xml:space="preserve">Add </w:t>
      </w:r>
      <w:r w:rsidR="00D84297">
        <w:t>R</w:t>
      </w:r>
      <w:r>
        <w:t xml:space="preserve">oom </w:t>
      </w:r>
      <w:r w:rsidR="00D84297">
        <w:t>Resource”</w:t>
      </w:r>
    </w:p>
    <w:p w14:paraId="4EC9A543" w14:textId="6CECA06A" w:rsidR="00D84297" w:rsidRDefault="00D4185B" w:rsidP="00491B3B">
      <w:pPr>
        <w:pStyle w:val="OSLBodyText"/>
        <w:numPr>
          <w:ilvl w:val="0"/>
          <w:numId w:val="11"/>
        </w:numPr>
      </w:pPr>
      <w:r>
        <w:t>Fill out required fields.</w:t>
      </w:r>
    </w:p>
    <w:p w14:paraId="449BDB6C" w14:textId="65F7E261" w:rsidR="00F46270" w:rsidRDefault="00EE5525" w:rsidP="00491B3B">
      <w:pPr>
        <w:pStyle w:val="OSLBodyText"/>
        <w:numPr>
          <w:ilvl w:val="0"/>
          <w:numId w:val="11"/>
        </w:numPr>
      </w:pPr>
      <w:r>
        <w:t xml:space="preserve">If the room </w:t>
      </w:r>
      <w:r w:rsidR="002B22D3">
        <w:t>requires</w:t>
      </w:r>
      <w:r>
        <w:t xml:space="preserve"> a </w:t>
      </w:r>
      <w:r w:rsidR="007E53E7">
        <w:t>delegate</w:t>
      </w:r>
      <w:r>
        <w:t xml:space="preserve"> to administer </w:t>
      </w:r>
      <w:r w:rsidR="002B22D3">
        <w:t>it,</w:t>
      </w:r>
      <w:r>
        <w:t xml:space="preserve"> then </w:t>
      </w:r>
      <w:r w:rsidR="007E53E7">
        <w:t>they can be added u</w:t>
      </w:r>
      <w:r w:rsidR="002F08D8">
        <w:t xml:space="preserve">nder </w:t>
      </w:r>
      <w:r w:rsidR="00BD1AAF">
        <w:t>“B</w:t>
      </w:r>
      <w:r w:rsidR="002F08D8">
        <w:t xml:space="preserve">ooking </w:t>
      </w:r>
      <w:r w:rsidR="00BD1AAF">
        <w:t>D</w:t>
      </w:r>
      <w:r w:rsidR="002F08D8">
        <w:t>elegates</w:t>
      </w:r>
      <w:r w:rsidR="00BD1AAF">
        <w:t>” add a delegate to authorise meetings if required</w:t>
      </w:r>
      <w:r w:rsidR="007E53E7">
        <w:t xml:space="preserve">. </w:t>
      </w:r>
      <w:r w:rsidR="00787755">
        <w:t>Otherwise,</w:t>
      </w:r>
      <w:r w:rsidR="007E53E7">
        <w:t xml:space="preserve"> </w:t>
      </w:r>
      <w:r w:rsidR="006F1591">
        <w:t>the resource is completed.</w:t>
      </w:r>
      <w:r w:rsidR="002F08D8">
        <w:t xml:space="preserve"> </w:t>
      </w:r>
    </w:p>
    <w:p w14:paraId="01523CC9" w14:textId="10132B5F" w:rsidR="00D67C6A" w:rsidRDefault="00D67C6A" w:rsidP="00124964">
      <w:pPr>
        <w:pStyle w:val="Heading2"/>
      </w:pPr>
      <w:r>
        <w:t xml:space="preserve">Calendar </w:t>
      </w:r>
      <w:r w:rsidR="00124964">
        <w:t xml:space="preserve">Visibility </w:t>
      </w:r>
    </w:p>
    <w:p w14:paraId="2BCB70DE" w14:textId="00C0F2E8" w:rsidR="006F1591" w:rsidRDefault="006F1591" w:rsidP="006F1591">
      <w:r>
        <w:t xml:space="preserve">Connect to exchange online and run the following </w:t>
      </w:r>
      <w:r w:rsidR="002B6931">
        <w:t xml:space="preserve">scripts substituting </w:t>
      </w:r>
      <w:hyperlink r:id="rId19" w:history="1">
        <w:r w:rsidR="002B6931" w:rsidRPr="00B955C8">
          <w:t>llamafarma@gjame.com.au</w:t>
        </w:r>
      </w:hyperlink>
      <w:r w:rsidR="002B6931">
        <w:t xml:space="preserve"> for the </w:t>
      </w:r>
      <w:r w:rsidR="00402EB7">
        <w:t>calendar</w:t>
      </w:r>
      <w:r w:rsidR="002B6931">
        <w:t xml:space="preserve"> </w:t>
      </w:r>
      <w:r w:rsidR="00402EB7">
        <w:t>email address.</w:t>
      </w:r>
    </w:p>
    <w:p w14:paraId="1C6E615B" w14:textId="77777777" w:rsidR="00402EB7" w:rsidRDefault="00402EB7" w:rsidP="006F1591"/>
    <w:p w14:paraId="0BF2C00C" w14:textId="151C54A6" w:rsidR="00402EB7" w:rsidRPr="00B955C8" w:rsidRDefault="00402EB7" w:rsidP="006F1591">
      <w:r w:rsidRPr="00B955C8">
        <w:t>Set-</w:t>
      </w:r>
      <w:proofErr w:type="spellStart"/>
      <w:r w:rsidRPr="00B955C8">
        <w:t>MailboxFolderPermission</w:t>
      </w:r>
      <w:proofErr w:type="spellEnd"/>
      <w:r w:rsidRPr="00B955C8">
        <w:t xml:space="preserve"> -Identity </w:t>
      </w:r>
      <w:hyperlink r:id="rId20" w:history="1">
        <w:r w:rsidR="00B955C8" w:rsidRPr="00B955C8">
          <w:t>llamafarma@gjame.com.au</w:t>
        </w:r>
      </w:hyperlink>
      <w:r w:rsidRPr="00B955C8">
        <w:t>:\calendar -User default -</w:t>
      </w:r>
      <w:proofErr w:type="spellStart"/>
      <w:r w:rsidRPr="00B955C8">
        <w:t>AccessRights</w:t>
      </w:r>
      <w:proofErr w:type="spellEnd"/>
      <w:r w:rsidRPr="00B955C8">
        <w:t xml:space="preserve"> </w:t>
      </w:r>
      <w:r w:rsidR="009A4654">
        <w:t>Reviewer</w:t>
      </w:r>
    </w:p>
    <w:p w14:paraId="5E4AC66D" w14:textId="77777777" w:rsidR="00402EB7" w:rsidRPr="00B955C8" w:rsidRDefault="00402EB7" w:rsidP="006F1591"/>
    <w:p w14:paraId="43556F23" w14:textId="32BA151E" w:rsidR="00402EB7" w:rsidRPr="006F1591" w:rsidRDefault="00B955C8" w:rsidP="006F1591">
      <w:r w:rsidRPr="00B955C8">
        <w:t>Set-</w:t>
      </w:r>
      <w:proofErr w:type="spellStart"/>
      <w:r w:rsidRPr="00B955C8">
        <w:t>CalendarProcessing</w:t>
      </w:r>
      <w:proofErr w:type="spellEnd"/>
      <w:r w:rsidRPr="00B955C8">
        <w:t xml:space="preserve"> -Identity </w:t>
      </w:r>
      <w:hyperlink r:id="rId21" w:history="1">
        <w:r w:rsidRPr="00B955C8">
          <w:t>llamafarma@gjame.com.au</w:t>
        </w:r>
      </w:hyperlink>
      <w:r w:rsidRPr="00B955C8">
        <w:t>-</w:t>
      </w:r>
      <w:proofErr w:type="spellStart"/>
      <w:r w:rsidRPr="00B955C8">
        <w:t>AddOrganizerToSubject</w:t>
      </w:r>
      <w:proofErr w:type="spellEnd"/>
      <w:r w:rsidRPr="00B955C8">
        <w:t xml:space="preserve"> $true -</w:t>
      </w:r>
      <w:proofErr w:type="spellStart"/>
      <w:r w:rsidRPr="00B955C8">
        <w:t>DeleteComments</w:t>
      </w:r>
      <w:proofErr w:type="spellEnd"/>
      <w:r w:rsidRPr="00B955C8">
        <w:t xml:space="preserve"> $false -</w:t>
      </w:r>
      <w:proofErr w:type="spellStart"/>
      <w:r w:rsidRPr="00B955C8">
        <w:t>DeleteSubject</w:t>
      </w:r>
      <w:proofErr w:type="spellEnd"/>
      <w:r w:rsidRPr="00B955C8">
        <w:t xml:space="preserve"> $false</w:t>
      </w:r>
    </w:p>
    <w:sectPr w:rsidR="00402EB7" w:rsidRPr="006F1591" w:rsidSect="00543AE7">
      <w:type w:val="continuous"/>
      <w:pgSz w:w="11909" w:h="16834" w:code="9"/>
      <w:pgMar w:top="1418" w:right="907" w:bottom="1134" w:left="907" w:header="720" w:footer="5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D07DF" w14:textId="77777777" w:rsidR="00D374C8" w:rsidRDefault="00D374C8">
      <w:r>
        <w:separator/>
      </w:r>
    </w:p>
  </w:endnote>
  <w:endnote w:type="continuationSeparator" w:id="0">
    <w:p w14:paraId="207CF750" w14:textId="77777777" w:rsidR="00D374C8" w:rsidRDefault="00D374C8">
      <w:r>
        <w:continuationSeparator/>
      </w:r>
    </w:p>
  </w:endnote>
  <w:endnote w:type="continuationNotice" w:id="1">
    <w:p w14:paraId="0CDE21CE" w14:textId="77777777" w:rsidR="00975541" w:rsidRDefault="009755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FB32C" w14:textId="77777777" w:rsidR="00BE4AD3" w:rsidRDefault="00BE4A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E03DEE" w:rsidRPr="00D54DF7" w14:paraId="352A4D13" w14:textId="77777777" w:rsidTr="2A3C2550">
      <w:trPr>
        <w:trHeight w:val="699"/>
      </w:trPr>
      <w:tc>
        <w:tcPr>
          <w:tcW w:w="1951" w:type="dxa"/>
          <w:vAlign w:val="center"/>
        </w:tcPr>
        <w:p w14:paraId="1A90D0EE" w14:textId="3A8B31E3" w:rsidR="00E03DEE" w:rsidRPr="00D54DF7" w:rsidRDefault="2A3C2550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4E90F691" wp14:editId="2A3C2550">
                <wp:extent cx="452755" cy="504825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28C0647F" w:rsidR="00E03DEE" w:rsidRPr="00D54DF7" w:rsidRDefault="008F0CD5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 xml:space="preserve">Creating </w:t>
          </w:r>
          <w:r w:rsidR="005771E7">
            <w:rPr>
              <w:rFonts w:ascii="Verdana" w:hAnsi="Verdana"/>
              <w:color w:val="00607A"/>
              <w:sz w:val="16"/>
              <w:szCs w:val="16"/>
            </w:rPr>
            <w:t>Meeting</w:t>
          </w:r>
          <w:r>
            <w:rPr>
              <w:rFonts w:ascii="Verdana" w:hAnsi="Verdana"/>
              <w:color w:val="00607A"/>
              <w:sz w:val="16"/>
              <w:szCs w:val="16"/>
            </w:rPr>
            <w:t xml:space="preserve"> Rooms</w:t>
          </w:r>
          <w:r w:rsidR="00BB517B" w:rsidRPr="00BB517B">
            <w:rPr>
              <w:rFonts w:ascii="Verdana" w:hAnsi="Verdana"/>
              <w:color w:val="00607A"/>
              <w:sz w:val="16"/>
              <w:szCs w:val="16"/>
            </w:rPr>
            <w:fldChar w:fldCharType="begin"/>
          </w:r>
          <w:r w:rsidR="00BB517B" w:rsidRPr="00BB517B">
            <w:rPr>
              <w:rFonts w:ascii="Verdana" w:hAnsi="Verdana"/>
              <w:color w:val="00607A"/>
              <w:sz w:val="16"/>
              <w:szCs w:val="16"/>
            </w:rPr>
            <w:instrText xml:space="preserve"> FILENAME \p </w:instrText>
          </w:r>
          <w:r w:rsidR="00654CA4">
            <w:rPr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="00BB517B" w:rsidRPr="00BB517B">
            <w:rPr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  <w:tc>
        <w:tcPr>
          <w:tcW w:w="1824" w:type="dxa"/>
          <w:vAlign w:val="center"/>
        </w:tcPr>
        <w:p w14:paraId="223DBA8C" w14:textId="77777777" w:rsidR="00E03DEE" w:rsidRPr="00D54DF7" w:rsidRDefault="00E03DEE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="007C4903"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 w:rsidR="003D1F2D"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08CDCA42" w:rsidR="00E03DEE" w:rsidRPr="00D54DF7" w:rsidRDefault="00223877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  <w:r>
      <w:rPr>
        <w:rFonts w:ascii="Verdana" w:hAnsi="Verdana"/>
        <w:color w:val="00607A"/>
        <w:sz w:val="16"/>
        <w:szCs w:val="16"/>
      </w:rPr>
      <w:t>test@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49CA0" w14:textId="77777777" w:rsidR="00BE4AD3" w:rsidRDefault="00BE4A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3B7581" w14:textId="77777777" w:rsidR="00D374C8" w:rsidRDefault="00D374C8">
      <w:r>
        <w:separator/>
      </w:r>
    </w:p>
  </w:footnote>
  <w:footnote w:type="continuationSeparator" w:id="0">
    <w:p w14:paraId="6DEC6250" w14:textId="77777777" w:rsidR="00D374C8" w:rsidRDefault="00D374C8">
      <w:r>
        <w:continuationSeparator/>
      </w:r>
    </w:p>
  </w:footnote>
  <w:footnote w:type="continuationNotice" w:id="1">
    <w:p w14:paraId="417FC9B1" w14:textId="77777777" w:rsidR="00975541" w:rsidRDefault="009755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8695" w14:textId="77777777" w:rsidR="00BE4AD3" w:rsidRDefault="00BE4A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E03DEE" w14:paraId="124BB429" w14:textId="77777777" w:rsidTr="00EB4578">
      <w:trPr>
        <w:trHeight w:val="281"/>
      </w:trPr>
      <w:tc>
        <w:tcPr>
          <w:tcW w:w="4678" w:type="dxa"/>
          <w:shd w:val="clear" w:color="auto" w:fill="01B0D2"/>
        </w:tcPr>
        <w:p w14:paraId="0D906F76" w14:textId="51EE7E52" w:rsidR="00E03DEE" w:rsidRPr="006D034F" w:rsidRDefault="00D37FA1" w:rsidP="00D37FA1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="00E03DEE" w:rsidRPr="006D034F">
            <w:rPr>
              <w:rFonts w:ascii="Verdana" w:hAnsi="Verdana"/>
              <w:b/>
              <w:color w:val="FFFFFF"/>
              <w:sz w:val="24"/>
              <w:szCs w:val="24"/>
            </w:rPr>
            <w:t>ICT TECH NOTE</w:t>
          </w:r>
        </w:p>
      </w:tc>
      <w:tc>
        <w:tcPr>
          <w:tcW w:w="5670" w:type="dxa"/>
          <w:gridSpan w:val="2"/>
        </w:tcPr>
        <w:p w14:paraId="7910BDBB" w14:textId="4C6BD206" w:rsidR="00E03DEE" w:rsidRPr="00D54DF7" w:rsidRDefault="00E03DEE" w:rsidP="007F76F6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57843" w14:paraId="042C1D25" w14:textId="77777777" w:rsidTr="00E03DEE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7D4B3ADE" w14:textId="77777777" w:rsidR="00657843" w:rsidRPr="00FA70AC" w:rsidRDefault="00657843" w:rsidP="00D54DF7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 w:rsidR="00D505B1">
            <w:rPr>
              <w:rFonts w:ascii="Verdana" w:hAnsi="Verdana"/>
              <w:b/>
              <w:color w:val="00607A"/>
              <w:sz w:val="24"/>
              <w:szCs w:val="24"/>
            </w:rPr>
            <w:t>General</w: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4A1E5CC5" w14:textId="77777777" w:rsidR="00657843" w:rsidRPr="00D54DF7" w:rsidRDefault="00657843" w:rsidP="007F76F6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505B1"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</w:p>
      </w:tc>
      <w:tc>
        <w:tcPr>
          <w:tcW w:w="2976" w:type="dxa"/>
        </w:tcPr>
        <w:p w14:paraId="09D9D0CE" w14:textId="3F544F02" w:rsidR="00657843" w:rsidRPr="00D54DF7" w:rsidRDefault="00657843" w:rsidP="007F76F6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4A66E2">
            <w:rPr>
              <w:rFonts w:ascii="Verdana" w:hAnsi="Verdana"/>
              <w:color w:val="00607A"/>
              <w:sz w:val="16"/>
            </w:rPr>
            <w:t>30/3/2023</w:t>
          </w:r>
        </w:p>
      </w:tc>
    </w:tr>
    <w:tr w:rsidR="00657843" w14:paraId="72D0758C" w14:textId="77777777" w:rsidTr="00E03DEE">
      <w:trPr>
        <w:trHeight w:val="303"/>
      </w:trPr>
      <w:tc>
        <w:tcPr>
          <w:tcW w:w="4678" w:type="dxa"/>
          <w:vMerge/>
          <w:shd w:val="clear" w:color="auto" w:fill="auto"/>
        </w:tcPr>
        <w:p w14:paraId="2B66D1A9" w14:textId="77777777" w:rsidR="00657843" w:rsidRPr="006D034F" w:rsidRDefault="00657843" w:rsidP="006D034F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2286033C" w14:textId="1AA8C299" w:rsidR="00657843" w:rsidRPr="00D54DF7" w:rsidRDefault="00657843" w:rsidP="007F76F6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4A66E2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0A36C92D" w14:textId="44CAB622" w:rsidR="00657843" w:rsidRPr="00D54DF7" w:rsidRDefault="00657843" w:rsidP="007F76F6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57843" w14:paraId="45CC5294" w14:textId="77777777" w:rsidTr="00E03DEE">
      <w:trPr>
        <w:trHeight w:val="303"/>
      </w:trPr>
      <w:tc>
        <w:tcPr>
          <w:tcW w:w="4678" w:type="dxa"/>
          <w:vMerge/>
          <w:shd w:val="clear" w:color="auto" w:fill="auto"/>
        </w:tcPr>
        <w:p w14:paraId="423A7086" w14:textId="77777777" w:rsidR="00657843" w:rsidRPr="006D034F" w:rsidRDefault="00657843" w:rsidP="006D034F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56FB9779" w14:textId="77777777" w:rsidR="00657843" w:rsidRPr="00D54DF7" w:rsidRDefault="00657843" w:rsidP="007F76F6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Document Status</w:t>
          </w:r>
        </w:p>
      </w:tc>
      <w:tc>
        <w:tcPr>
          <w:tcW w:w="2976" w:type="dxa"/>
        </w:tcPr>
        <w:p w14:paraId="0CEEF226" w14:textId="77777777" w:rsidR="00657843" w:rsidRPr="00D54DF7" w:rsidRDefault="00657843" w:rsidP="007F76F6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Early 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</w:p>
      </w:tc>
    </w:tr>
  </w:tbl>
  <w:p w14:paraId="4A88C923" w14:textId="77777777" w:rsidR="00E03DEE" w:rsidRDefault="00E03D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1EA43" w14:textId="77777777" w:rsidR="00BE4AD3" w:rsidRDefault="00BE4A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17E56F00"/>
    <w:multiLevelType w:val="hybridMultilevel"/>
    <w:tmpl w:val="2C9CDF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6695F6F"/>
    <w:multiLevelType w:val="hybridMultilevel"/>
    <w:tmpl w:val="C9649E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45E4365"/>
    <w:multiLevelType w:val="hybridMultilevel"/>
    <w:tmpl w:val="843430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22896361">
    <w:abstractNumId w:val="0"/>
  </w:num>
  <w:num w:numId="2" w16cid:durableId="707024113">
    <w:abstractNumId w:val="5"/>
  </w:num>
  <w:num w:numId="3" w16cid:durableId="435489093">
    <w:abstractNumId w:val="10"/>
  </w:num>
  <w:num w:numId="4" w16cid:durableId="180166511">
    <w:abstractNumId w:val="9"/>
  </w:num>
  <w:num w:numId="5" w16cid:durableId="1438021840">
    <w:abstractNumId w:val="2"/>
  </w:num>
  <w:num w:numId="6" w16cid:durableId="597450257">
    <w:abstractNumId w:val="4"/>
  </w:num>
  <w:num w:numId="7" w16cid:durableId="1505823233">
    <w:abstractNumId w:val="7"/>
  </w:num>
  <w:num w:numId="8" w16cid:durableId="4943545">
    <w:abstractNumId w:val="1"/>
  </w:num>
  <w:num w:numId="9" w16cid:durableId="1779907694">
    <w:abstractNumId w:val="3"/>
  </w:num>
  <w:num w:numId="10" w16cid:durableId="490491597">
    <w:abstractNumId w:val="6"/>
  </w:num>
  <w:num w:numId="11" w16cid:durableId="1058528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AU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34F12"/>
    <w:rsid w:val="000466D2"/>
    <w:rsid w:val="00071291"/>
    <w:rsid w:val="0007349B"/>
    <w:rsid w:val="0008322F"/>
    <w:rsid w:val="000B48F5"/>
    <w:rsid w:val="000E03EF"/>
    <w:rsid w:val="000E29A7"/>
    <w:rsid w:val="000F502D"/>
    <w:rsid w:val="000F6945"/>
    <w:rsid w:val="00100CE7"/>
    <w:rsid w:val="00124964"/>
    <w:rsid w:val="0013038E"/>
    <w:rsid w:val="00130403"/>
    <w:rsid w:val="00146B75"/>
    <w:rsid w:val="001557EC"/>
    <w:rsid w:val="00161EE8"/>
    <w:rsid w:val="001B00CA"/>
    <w:rsid w:val="001B2840"/>
    <w:rsid w:val="001B4105"/>
    <w:rsid w:val="001C67CA"/>
    <w:rsid w:val="001C72B0"/>
    <w:rsid w:val="00202324"/>
    <w:rsid w:val="00223877"/>
    <w:rsid w:val="00227147"/>
    <w:rsid w:val="002526A4"/>
    <w:rsid w:val="00254754"/>
    <w:rsid w:val="002A735C"/>
    <w:rsid w:val="002B1DF0"/>
    <w:rsid w:val="002B1F66"/>
    <w:rsid w:val="002B22D3"/>
    <w:rsid w:val="002B43A7"/>
    <w:rsid w:val="002B6931"/>
    <w:rsid w:val="002D2C57"/>
    <w:rsid w:val="002D6981"/>
    <w:rsid w:val="002F08D8"/>
    <w:rsid w:val="002F4F56"/>
    <w:rsid w:val="003149D5"/>
    <w:rsid w:val="003210C0"/>
    <w:rsid w:val="00323B1B"/>
    <w:rsid w:val="00325D4B"/>
    <w:rsid w:val="00326ED5"/>
    <w:rsid w:val="00327644"/>
    <w:rsid w:val="0035353A"/>
    <w:rsid w:val="00366C22"/>
    <w:rsid w:val="00373E3A"/>
    <w:rsid w:val="00377364"/>
    <w:rsid w:val="00383AA1"/>
    <w:rsid w:val="00392E2B"/>
    <w:rsid w:val="00393002"/>
    <w:rsid w:val="003B0BE3"/>
    <w:rsid w:val="003B11D8"/>
    <w:rsid w:val="003D1F2D"/>
    <w:rsid w:val="003F28F4"/>
    <w:rsid w:val="00402EB7"/>
    <w:rsid w:val="00411DA7"/>
    <w:rsid w:val="00425CC8"/>
    <w:rsid w:val="00435C76"/>
    <w:rsid w:val="00442D98"/>
    <w:rsid w:val="00453C27"/>
    <w:rsid w:val="004838A6"/>
    <w:rsid w:val="00491B3B"/>
    <w:rsid w:val="004A66E2"/>
    <w:rsid w:val="004A7FDF"/>
    <w:rsid w:val="004B7938"/>
    <w:rsid w:val="004C6631"/>
    <w:rsid w:val="004F548D"/>
    <w:rsid w:val="0050061B"/>
    <w:rsid w:val="00516C7F"/>
    <w:rsid w:val="0053319F"/>
    <w:rsid w:val="00543AE7"/>
    <w:rsid w:val="00546D0C"/>
    <w:rsid w:val="00561F4A"/>
    <w:rsid w:val="0056702E"/>
    <w:rsid w:val="0057216E"/>
    <w:rsid w:val="005771E7"/>
    <w:rsid w:val="005B6736"/>
    <w:rsid w:val="005C2092"/>
    <w:rsid w:val="005C2160"/>
    <w:rsid w:val="005C3006"/>
    <w:rsid w:val="005E4CF9"/>
    <w:rsid w:val="00601232"/>
    <w:rsid w:val="006162E9"/>
    <w:rsid w:val="006172E5"/>
    <w:rsid w:val="0062728A"/>
    <w:rsid w:val="00644C0D"/>
    <w:rsid w:val="00654CA4"/>
    <w:rsid w:val="00657843"/>
    <w:rsid w:val="00680D0B"/>
    <w:rsid w:val="00696D2A"/>
    <w:rsid w:val="00697FC4"/>
    <w:rsid w:val="006A5F43"/>
    <w:rsid w:val="006D034F"/>
    <w:rsid w:val="006E6F2D"/>
    <w:rsid w:val="006F06E8"/>
    <w:rsid w:val="006F1591"/>
    <w:rsid w:val="007619D4"/>
    <w:rsid w:val="00770EFB"/>
    <w:rsid w:val="00774E56"/>
    <w:rsid w:val="00777272"/>
    <w:rsid w:val="00787755"/>
    <w:rsid w:val="007A0184"/>
    <w:rsid w:val="007C22B9"/>
    <w:rsid w:val="007C4903"/>
    <w:rsid w:val="007E336B"/>
    <w:rsid w:val="007E3E1D"/>
    <w:rsid w:val="007E53E7"/>
    <w:rsid w:val="007F76F6"/>
    <w:rsid w:val="008042E6"/>
    <w:rsid w:val="0082477B"/>
    <w:rsid w:val="008248A8"/>
    <w:rsid w:val="00850874"/>
    <w:rsid w:val="00861F8D"/>
    <w:rsid w:val="00866F5D"/>
    <w:rsid w:val="00893824"/>
    <w:rsid w:val="008972ED"/>
    <w:rsid w:val="008B25A0"/>
    <w:rsid w:val="008F0CD5"/>
    <w:rsid w:val="00904A49"/>
    <w:rsid w:val="009252F6"/>
    <w:rsid w:val="00952280"/>
    <w:rsid w:val="00975541"/>
    <w:rsid w:val="0098440C"/>
    <w:rsid w:val="00986CB9"/>
    <w:rsid w:val="009A4654"/>
    <w:rsid w:val="009A69BC"/>
    <w:rsid w:val="009F6C3C"/>
    <w:rsid w:val="00A02333"/>
    <w:rsid w:val="00A1019F"/>
    <w:rsid w:val="00A469B9"/>
    <w:rsid w:val="00A84786"/>
    <w:rsid w:val="00A85079"/>
    <w:rsid w:val="00A92891"/>
    <w:rsid w:val="00AA5623"/>
    <w:rsid w:val="00B07543"/>
    <w:rsid w:val="00B1146B"/>
    <w:rsid w:val="00B21DBA"/>
    <w:rsid w:val="00B23E81"/>
    <w:rsid w:val="00B46785"/>
    <w:rsid w:val="00B52488"/>
    <w:rsid w:val="00B55370"/>
    <w:rsid w:val="00B5798E"/>
    <w:rsid w:val="00B661C7"/>
    <w:rsid w:val="00B7454B"/>
    <w:rsid w:val="00B955C8"/>
    <w:rsid w:val="00BA30AA"/>
    <w:rsid w:val="00BB091B"/>
    <w:rsid w:val="00BB517B"/>
    <w:rsid w:val="00BB73D2"/>
    <w:rsid w:val="00BB7849"/>
    <w:rsid w:val="00BC76A3"/>
    <w:rsid w:val="00BD1AAF"/>
    <w:rsid w:val="00BE4AD3"/>
    <w:rsid w:val="00BE70D2"/>
    <w:rsid w:val="00C151CD"/>
    <w:rsid w:val="00C864C7"/>
    <w:rsid w:val="00C87E6A"/>
    <w:rsid w:val="00CB3E03"/>
    <w:rsid w:val="00CC5462"/>
    <w:rsid w:val="00CD6E48"/>
    <w:rsid w:val="00CE0803"/>
    <w:rsid w:val="00CF05E4"/>
    <w:rsid w:val="00D16F66"/>
    <w:rsid w:val="00D374C8"/>
    <w:rsid w:val="00D37FA1"/>
    <w:rsid w:val="00D4185B"/>
    <w:rsid w:val="00D459AC"/>
    <w:rsid w:val="00D505B1"/>
    <w:rsid w:val="00D51780"/>
    <w:rsid w:val="00D54C7D"/>
    <w:rsid w:val="00D54DF7"/>
    <w:rsid w:val="00D67C6A"/>
    <w:rsid w:val="00D80317"/>
    <w:rsid w:val="00D84297"/>
    <w:rsid w:val="00D9522D"/>
    <w:rsid w:val="00D961CE"/>
    <w:rsid w:val="00DB2602"/>
    <w:rsid w:val="00DC65DD"/>
    <w:rsid w:val="00DD4AC9"/>
    <w:rsid w:val="00DD6833"/>
    <w:rsid w:val="00DE6896"/>
    <w:rsid w:val="00DF2491"/>
    <w:rsid w:val="00E008C6"/>
    <w:rsid w:val="00E03DEE"/>
    <w:rsid w:val="00E213B7"/>
    <w:rsid w:val="00E22381"/>
    <w:rsid w:val="00E26823"/>
    <w:rsid w:val="00E51DB4"/>
    <w:rsid w:val="00E92386"/>
    <w:rsid w:val="00EB4578"/>
    <w:rsid w:val="00EC1F02"/>
    <w:rsid w:val="00EC6A12"/>
    <w:rsid w:val="00ED6FD5"/>
    <w:rsid w:val="00EE1944"/>
    <w:rsid w:val="00EE5525"/>
    <w:rsid w:val="00EF4B6D"/>
    <w:rsid w:val="00F35400"/>
    <w:rsid w:val="00F362CA"/>
    <w:rsid w:val="00F46270"/>
    <w:rsid w:val="00F57FF5"/>
    <w:rsid w:val="00FA1AEB"/>
    <w:rsid w:val="00FA70AC"/>
    <w:rsid w:val="00FC0019"/>
    <w:rsid w:val="00FD2E0F"/>
    <w:rsid w:val="00FD444C"/>
    <w:rsid w:val="00FE03AE"/>
    <w:rsid w:val="101F6DC2"/>
    <w:rsid w:val="103D28AB"/>
    <w:rsid w:val="1DA23F37"/>
    <w:rsid w:val="215DAAD1"/>
    <w:rsid w:val="293CA4A8"/>
    <w:rsid w:val="2A0475F8"/>
    <w:rsid w:val="2A3C2550"/>
    <w:rsid w:val="2E0551CA"/>
    <w:rsid w:val="5CDF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AE84E16E-7673-4F5A-B9FD-77389DF5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149D5"/>
    <w:pPr>
      <w:keepNext/>
      <w:spacing w:before="240" w:after="60"/>
      <w:outlineLvl w:val="1"/>
    </w:pPr>
    <w:rPr>
      <w:rFonts w:ascii="Verdana" w:hAnsi="Verdana"/>
      <w:b/>
      <w:i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 w:val="0"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162E9"/>
    <w:rPr>
      <w:color w:val="605E5C"/>
      <w:shd w:val="clear" w:color="auto" w:fill="E1DFDD"/>
    </w:rPr>
  </w:style>
  <w:style w:type="character" w:customStyle="1" w:styleId="enlighter-m0">
    <w:name w:val="enlighter-m0"/>
    <w:basedOn w:val="DefaultParagraphFont"/>
    <w:rsid w:val="00B955C8"/>
  </w:style>
  <w:style w:type="character" w:customStyle="1" w:styleId="enlighter-text">
    <w:name w:val="enlighter-text"/>
    <w:basedOn w:val="DefaultParagraphFont"/>
    <w:rsid w:val="00B955C8"/>
  </w:style>
  <w:style w:type="character" w:customStyle="1" w:styleId="enlighter-k7">
    <w:name w:val="enlighter-k7"/>
    <w:basedOn w:val="DefaultParagraphFont"/>
    <w:rsid w:val="00B955C8"/>
  </w:style>
  <w:style w:type="character" w:styleId="FollowedHyperlink">
    <w:name w:val="FollowedHyperlink"/>
    <w:basedOn w:val="DefaultParagraphFont"/>
    <w:rsid w:val="007877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yperlink" Target="https://learn.microsoft.com/en-us/exchange/recipients/room-mailboxes?view=exchserver-2019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llamafarma@gjame.com.au" TargetMode="Externa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yperlink" Target="https://lazyadmin.nl/office-365/show-details-room-mailbox-meetings-in-its-calendar-in-office-365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dmin.exchange.microsoft.com/" TargetMode="External"/><Relationship Id="rId20" Type="http://schemas.openxmlformats.org/officeDocument/2006/relationships/hyperlink" Target="mailto:llamafarma@gjame.com.au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mailto:llamafarma@gjame.com.a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F9AE8D-A4CC-4603-8C90-950A0BB74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3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3</TotalTime>
  <Pages>2</Pages>
  <Words>151</Words>
  <Characters>1683</Characters>
  <Application>Microsoft Office Word</Application>
  <DocSecurity>0</DocSecurity>
  <Lines>67</Lines>
  <Paragraphs>48</Paragraphs>
  <ScaleCrop>false</ScaleCrop>
  <Manager>Jonathan Payne</Manager>
  <Company>Oil Search Ltd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78</cp:revision>
  <cp:lastPrinted>2009-05-07T07:26:00Z</cp:lastPrinted>
  <dcterms:created xsi:type="dcterms:W3CDTF">2021-03-09T23:01:00Z</dcterms:created>
  <dcterms:modified xsi:type="dcterms:W3CDTF">2023-04-26T00:39:00Z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  <property fmtid="{D5CDD505-2E9C-101B-9397-08002B2CF9AE}" pid="5" name="GrammarlyDocumentId">
    <vt:lpwstr>4f795ee57a910e67997334994b522d702e2925e976d58e47b51f527858a81142</vt:lpwstr>
  </property>
</Properties>
</file>